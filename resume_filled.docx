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2BDB8" w14:textId="212A9E43" w:rsidR="00DE3090" w:rsidRPr="003030BB" w:rsidRDefault="00DE3090" w:rsidP="00F86886">
      <w:pPr>
        <w:widowControl/>
        <w:autoSpaceDE/>
        <w:autoSpaceDN/>
        <w:spacing w:before="20" w:after="20"/>
        <w:jc w:val="center"/>
        <w:rPr>
          <w:rFonts w:eastAsia="Times New Roman"/>
          <w:b/>
          <w:bCs/>
          <w:color w:val="000000"/>
          <w:sz w:val="36"/>
          <w:szCs w:val="36"/>
          <w:lang w:val="en-IN" w:eastAsia="en-IN"/>
        </w:rPr>
      </w:pPr>
      <w:r w:rsidRPr="003030BB">
        <w:rPr>
          <w:rFonts w:eastAsia="Times New Roman"/>
          <w:b/>
          <w:bCs/>
          <w:color w:val="000000"/>
          <w:sz w:val="36"/>
          <w:szCs w:val="36"/>
          <w:lang w:val="en-IN" w:eastAsia="en-IN"/>
        </w:rPr>
        <w:t>BHANU PRAKASH REDDY GUNDAM</w:t>
      </w:r>
    </w:p>
    <w:p w14:paraId="1EB519CE" w14:textId="77777777" w:rsidR="00DE3090" w:rsidRPr="004729FA" w:rsidRDefault="00DE3090" w:rsidP="00F86886">
      <w:pPr>
        <w:widowControl/>
        <w:autoSpaceDE/>
        <w:autoSpaceDN/>
        <w:spacing w:before="20" w:after="20"/>
        <w:jc w:val="center"/>
        <w:rPr>
          <w:rFonts w:eastAsia="Times New Roman"/>
          <w:color w:val="000000"/>
          <w:sz w:val="20"/>
          <w:szCs w:val="20"/>
          <w:lang w:val="en-IN" w:eastAsia="en-IN"/>
        </w:rPr>
      </w:pPr>
      <w:r w:rsidRPr="004729FA">
        <w:rPr>
          <w:rFonts w:eastAsia="Times New Roman"/>
          <w:sz w:val="20"/>
          <w:szCs w:val="20"/>
          <w:lang w:val="en-IN" w:eastAsia="en-IN"/>
        </w:rPr>
        <w:t xml:space="preserve">Gainesville, FL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hyperlink r:id="rId8" w:history="1">
        <w:r w:rsidRPr="00EA7775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3522816395</w:t>
        </w:r>
      </w:hyperlink>
      <w:r w:rsidRPr="00E429F1">
        <w:rPr>
          <w:rFonts w:eastAsia="Times New Roman"/>
          <w:color w:val="000000" w:themeColor="text1"/>
          <w:sz w:val="20"/>
          <w:szCs w:val="20"/>
          <w:lang w:val="en-IN" w:eastAsia="en-IN"/>
        </w:rPr>
        <w:t xml:space="preserve">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hyperlink r:id="rId9" w:history="1">
        <w:r w:rsidRPr="00E429F1">
          <w:rPr>
            <w:rStyle w:val="Hyperlink"/>
            <w:rFonts w:eastAsia="Times New Roman"/>
            <w:color w:val="000000" w:themeColor="text1"/>
            <w:sz w:val="20"/>
            <w:szCs w:val="20"/>
            <w:u w:val="none"/>
            <w:lang w:val="en-IN" w:eastAsia="en-IN"/>
          </w:rPr>
          <w:t>bhanuprakashreddygundam@gmail.com</w:t>
        </w:r>
      </w:hyperlink>
      <w:r w:rsidRPr="004729FA">
        <w:rPr>
          <w:rFonts w:eastAsia="Times New Roman"/>
          <w:sz w:val="20"/>
          <w:szCs w:val="20"/>
          <w:lang w:val="en-IN" w:eastAsia="en-IN"/>
        </w:rPr>
        <w:t xml:space="preserve"> 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| </w:t>
      </w:r>
      <w:r w:rsidRPr="004729FA">
        <w:rPr>
          <w:rFonts w:eastAsia="Times New Roman"/>
          <w:sz w:val="20"/>
          <w:szCs w:val="20"/>
          <w:lang w:val="en-IN" w:eastAsia="en-IN"/>
        </w:rPr>
        <w:t>linkedin.com/in/</w:t>
      </w:r>
      <w:proofErr w:type="spellStart"/>
      <w:r w:rsidRPr="004729FA">
        <w:rPr>
          <w:rFonts w:eastAsia="Times New Roman"/>
          <w:sz w:val="20"/>
          <w:szCs w:val="20"/>
          <w:lang w:val="en-IN" w:eastAsia="en-IN"/>
        </w:rPr>
        <w:t>gbpr</w:t>
      </w:r>
      <w:proofErr w:type="spellEnd"/>
      <w:r w:rsidRPr="004729FA">
        <w:rPr>
          <w:rFonts w:eastAsia="Times New Roman"/>
          <w:sz w:val="20"/>
          <w:szCs w:val="20"/>
          <w:lang w:val="en-IN" w:eastAsia="en-IN"/>
        </w:rPr>
        <w:t>/</w:t>
      </w:r>
      <w:r w:rsidRPr="004729FA">
        <w:rPr>
          <w:rFonts w:eastAsia="Times New Roman"/>
          <w:color w:val="000000"/>
          <w:sz w:val="20"/>
          <w:szCs w:val="20"/>
          <w:lang w:val="en-IN" w:eastAsia="en-IN"/>
        </w:rPr>
        <w:t xml:space="preserve"> | </w:t>
      </w:r>
      <w:r w:rsidRPr="004729FA">
        <w:rPr>
          <w:rFonts w:eastAsia="Times New Roman"/>
          <w:sz w:val="20"/>
          <w:szCs w:val="20"/>
          <w:lang w:val="en-IN" w:eastAsia="en-IN"/>
        </w:rPr>
        <w:t>github.com/</w:t>
      </w:r>
      <w:proofErr w:type="spellStart"/>
      <w:r w:rsidRPr="004729FA">
        <w:rPr>
          <w:rFonts w:eastAsia="Times New Roman"/>
          <w:sz w:val="20"/>
          <w:szCs w:val="20"/>
          <w:lang w:val="en-IN" w:eastAsia="en-IN"/>
        </w:rPr>
        <w:t>bhanudotpy</w:t>
      </w:r>
      <w:proofErr w:type="spellEnd"/>
    </w:p>
    <w:p w14:paraId="64D7214E" w14:textId="46F48888" w:rsidR="00F86886" w:rsidRPr="00D87701" w:rsidRDefault="00F86886" w:rsidP="00F86886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D87701">
        <w:rPr>
          <w:rFonts w:ascii="Calibri" w:hAnsi="Calibri" w:cs="Calibri"/>
          <w:color w:val="4F81BD" w:themeColor="accent1"/>
          <w:szCs w:val="20"/>
        </w:rPr>
        <w:t>Summary</w:t>
      </w:r>
    </w:p>
    <w:p w14:paraId="55FEE742" w14:textId="25233478" w:rsidR="00F86886" w:rsidRPr="00D87701" w:rsidRDefault="00F86886" w:rsidP="00F86886">
      <w:pPr>
        <w:rPr>
          <w:sz w:val="20"/>
          <w:szCs w:val="20"/>
        </w:rPr>
      </w:pPr>
      <w:r w:rsidRPr="00D87701">
        <w:rPr>
          <w:sz w:val="20"/>
          <w:szCs w:val="20"/>
        </w:rPr>
        <w:t xml:space="preserve">Computer Science </w:t>
      </w:r>
      <w:r w:rsidR="003030BB" w:rsidRPr="00D87701">
        <w:rPr>
          <w:sz w:val="20"/>
          <w:szCs w:val="20"/>
        </w:rPr>
        <w:t>graduate (DEC 2025)</w:t>
      </w:r>
      <w:r w:rsidRPr="00D87701">
        <w:rPr>
          <w:sz w:val="20"/>
          <w:szCs w:val="20"/>
        </w:rPr>
        <w:t xml:space="preserve"> with strong Python and C++ experience through projects and personal development. Skilled in developing efficient algorithms and problem-solving. Seeking a Software Engineer role to contribute to real-world applications</w:t>
      </w:r>
      <w:r w:rsidRPr="00D87701">
        <w:rPr>
          <w:sz w:val="20"/>
          <w:szCs w:val="20"/>
        </w:rPr>
        <w:t>.</w:t>
      </w:r>
    </w:p>
    <w:p w14:paraId="24ABC523" w14:textId="3EB58D6A" w:rsidR="00DE3090" w:rsidRPr="00D87701" w:rsidRDefault="00DE3090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D87701">
        <w:rPr>
          <w:rFonts w:ascii="Calibri" w:hAnsi="Calibri" w:cs="Calibri"/>
          <w:color w:val="4F81BD" w:themeColor="accent1"/>
          <w:szCs w:val="20"/>
        </w:rPr>
        <w:t>Experience</w:t>
      </w:r>
    </w:p>
    <w:p w14:paraId="6CB68643" w14:textId="77777777" w:rsidR="00DE3090" w:rsidRPr="00D87701" w:rsidRDefault="00A72716" w:rsidP="004729FA">
      <w:pPr>
        <w:tabs>
          <w:tab w:val="left" w:pos="8640"/>
        </w:tabs>
        <w:rPr>
          <w:b/>
          <w:bCs/>
          <w:i/>
          <w:iCs/>
          <w:sz w:val="20"/>
          <w:szCs w:val="20"/>
          <w:lang w:val="en-IN" w:eastAsia="en-IN"/>
        </w:rPr>
      </w:pPr>
      <w:r w:rsidRPr="00D87701">
        <w:rPr>
          <w:b/>
          <w:i/>
          <w:sz w:val="20"/>
          <w:szCs w:val="20"/>
        </w:rPr>
        <w:t>Software Developer Intern, Dev Global Services, Vijayawada, India</w:t>
      </w:r>
      <w:r w:rsidRPr="00D87701">
        <w:rPr>
          <w:b/>
          <w:i/>
          <w:sz w:val="20"/>
          <w:szCs w:val="20"/>
        </w:rPr>
        <w:tab/>
        <w:t xml:space="preserve">Jul 2023 – Dec 2023 </w:t>
      </w:r>
    </w:p>
    <w:p w14:paraId="31499B2C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Built production data pipeline using Python and FastAPI, processing 10K+ daily API requests with sub-100ms latency, supporting real-time enrollment analytics for 500+ concurrent users with microservices architecture and RESTful APIs.</w:t>
      </w:r>
    </w:p>
    <w:p w14:paraId="6FD2B0F0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Resolved complex database performance issues by optimizing PostgreSQL via indexing and SQL tuning, reducing data retrieval latency by 40% and enabling instant search across 10K+ student records, contributing to continuous improvement.</w:t>
      </w:r>
    </w:p>
    <w:p w14:paraId="00DACBBF" w14:textId="58307922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Implemented microservices backend achieving 99.9% uptime deployments, ensuring data quality and system reliability for critical enrollment workflows while collaborating with a cross-functional team of 4 engineers in an Agile environment.</w:t>
      </w:r>
    </w:p>
    <w:p w14:paraId="64C708B8" w14:textId="6AEF7B5B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 xml:space="preserve">Developed backend services that enabled real-time data processing, while maintaining 85%+ test coverage </w:t>
      </w:r>
      <w:r w:rsidR="008B2F89" w:rsidRPr="00D87701">
        <w:rPr>
          <w:sz w:val="20"/>
          <w:szCs w:val="20"/>
        </w:rPr>
        <w:t>using</w:t>
      </w:r>
      <w:r w:rsidRPr="00D87701">
        <w:rPr>
          <w:sz w:val="20"/>
          <w:szCs w:val="20"/>
        </w:rPr>
        <w:t xml:space="preserve"> CI/CD pipelines.</w:t>
      </w:r>
    </w:p>
    <w:p w14:paraId="42A66CBC" w14:textId="77777777" w:rsidR="00EA5CF1" w:rsidRPr="00D87701" w:rsidRDefault="00EA5CF1" w:rsidP="004729FA">
      <w:pPr>
        <w:tabs>
          <w:tab w:val="left" w:pos="8640"/>
        </w:tabs>
        <w:spacing w:before="60"/>
        <w:rPr>
          <w:b/>
          <w:bCs/>
          <w:i/>
          <w:iCs/>
          <w:sz w:val="20"/>
          <w:szCs w:val="20"/>
          <w:lang w:val="en-IN" w:eastAsia="en-IN"/>
        </w:rPr>
      </w:pPr>
      <w:r w:rsidRPr="00D87701">
        <w:rPr>
          <w:b/>
          <w:i/>
          <w:sz w:val="20"/>
          <w:szCs w:val="20"/>
        </w:rPr>
        <w:t>UX Design &amp; Web Development Volunteer, University of Florida</w:t>
      </w:r>
      <w:r w:rsidRPr="00D87701">
        <w:rPr>
          <w:b/>
          <w:i/>
          <w:sz w:val="20"/>
          <w:szCs w:val="20"/>
        </w:rPr>
        <w:tab/>
        <w:t>Sep 2024 – Dec 2024</w:t>
      </w:r>
    </w:p>
    <w:p w14:paraId="05A65133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Partnered with a cross-team of engineers and faculty to architect a data warehouse for the Yantra educational platform, conducting user research with 50+ students to drive data-informed design decisions and define technical requirements.</w:t>
      </w:r>
    </w:p>
    <w:p w14:paraId="5885D064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Designed analytics dashboards using React.js, JavaScript, HTML5, and PostgreSQL to extract insights from engagement data, enabling instructors to optimize content delivery for 1K+ users.</w:t>
      </w:r>
    </w:p>
    <w:p w14:paraId="20987561" w14:textId="7FE5E1A3" w:rsidR="009772E8" w:rsidRPr="00D87701" w:rsidRDefault="008B2F89" w:rsidP="003030BB">
      <w:pPr>
        <w:pStyle w:val="ListParagraph"/>
        <w:numPr>
          <w:ilvl w:val="0"/>
          <w:numId w:val="1"/>
        </w:numPr>
        <w:ind w:left="180" w:hanging="180"/>
        <w:rPr>
          <w:rFonts w:ascii="Calibri" w:hAnsi="Calibri" w:cs="Calibri"/>
          <w:sz w:val="20"/>
          <w:szCs w:val="20"/>
        </w:rPr>
      </w:pPr>
      <w:r w:rsidRPr="00D87701">
        <w:rPr>
          <w:rFonts w:ascii="Calibri" w:hAnsi="Calibri" w:cs="Calibri"/>
          <w:sz w:val="20"/>
          <w:szCs w:val="20"/>
        </w:rPr>
        <w:t xml:space="preserve">Drove </w:t>
      </w:r>
      <w:r w:rsidR="003030BB" w:rsidRPr="00D87701">
        <w:rPr>
          <w:rFonts w:ascii="Calibri" w:hAnsi="Calibri" w:cs="Calibri"/>
          <w:sz w:val="20"/>
          <w:szCs w:val="20"/>
        </w:rPr>
        <w:t>process improvement through user behavior analysis, identifying friction points that improved</w:t>
      </w:r>
      <w:r w:rsidR="003030BB" w:rsidRPr="00D87701">
        <w:rPr>
          <w:rFonts w:ascii="Calibri" w:hAnsi="Calibri" w:cs="Calibri"/>
          <w:sz w:val="20"/>
          <w:szCs w:val="20"/>
        </w:rPr>
        <w:t xml:space="preserve"> </w:t>
      </w:r>
      <w:r w:rsidR="003030BB" w:rsidRPr="00D87701">
        <w:rPr>
          <w:rFonts w:ascii="Calibri" w:hAnsi="Calibri" w:cs="Calibri"/>
          <w:sz w:val="20"/>
          <w:szCs w:val="20"/>
        </w:rPr>
        <w:t>navigation efficiency by 35%.</w:t>
      </w:r>
    </w:p>
    <w:p w14:paraId="13DBD70B" w14:textId="77777777" w:rsidR="00DE3090" w:rsidRPr="00D87701" w:rsidRDefault="00DE3090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D87701">
        <w:rPr>
          <w:rFonts w:ascii="Calibri" w:hAnsi="Calibri" w:cs="Calibri"/>
          <w:color w:val="4F81BD" w:themeColor="accent1"/>
          <w:szCs w:val="20"/>
        </w:rPr>
        <w:t>Projects</w:t>
      </w:r>
    </w:p>
    <w:p w14:paraId="73D57B70" w14:textId="77777777" w:rsidR="00DE3090" w:rsidRPr="00D87701" w:rsidRDefault="002E7A21" w:rsidP="00983CE7">
      <w:pPr>
        <w:pStyle w:val="NoSpacing"/>
        <w:tabs>
          <w:tab w:val="left" w:pos="8640"/>
        </w:tabs>
        <w:jc w:val="both"/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</w:pPr>
      <w:r w:rsidRPr="00D87701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High-Performance E-Commerce Analytics Data Warehouse</w:t>
      </w:r>
      <w:r w:rsidR="001A6293" w:rsidRPr="00D87701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ab/>
      </w:r>
      <w:r w:rsidRPr="00D87701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Feb 2025 – Jun 2025</w:t>
      </w:r>
    </w:p>
    <w:p w14:paraId="5FED6B9A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Architected an end-to-end data warehouse and ETL pipeline using Python processing 100K+ e-commerce transactions across 3 years of marketplace data, demonstrating technical leadership in project execution.</w:t>
      </w:r>
    </w:p>
    <w:p w14:paraId="3245CCC9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Deployed analytics system on AWS EC2 with cloud computing infrastructure and automated data quality monitoring, reducing analyst query time by 20% through SQL optimization and performance tuning.</w:t>
      </w:r>
    </w:p>
    <w:p w14:paraId="14A8E544" w14:textId="3B09D795" w:rsidR="003030BB" w:rsidRPr="00D87701" w:rsidRDefault="003030BB" w:rsidP="003030BB">
      <w:pPr>
        <w:pStyle w:val="ListParagraph"/>
        <w:numPr>
          <w:ilvl w:val="0"/>
          <w:numId w:val="1"/>
        </w:numPr>
        <w:ind w:left="180" w:hanging="180"/>
        <w:rPr>
          <w:rFonts w:ascii="Calibri" w:hAnsi="Calibri" w:cs="Calibri"/>
          <w:sz w:val="20"/>
          <w:szCs w:val="20"/>
        </w:rPr>
      </w:pPr>
      <w:r w:rsidRPr="00D87701">
        <w:rPr>
          <w:rFonts w:ascii="Calibri" w:hAnsi="Calibri" w:cs="Calibri"/>
          <w:sz w:val="20"/>
          <w:szCs w:val="20"/>
        </w:rPr>
        <w:t xml:space="preserve">Developed a machine learning model achieving </w:t>
      </w:r>
      <w:r w:rsidR="00D87701" w:rsidRPr="00D87701">
        <w:rPr>
          <w:rFonts w:ascii="Calibri" w:hAnsi="Calibri" w:cs="Calibri"/>
          <w:sz w:val="20"/>
          <w:szCs w:val="20"/>
        </w:rPr>
        <w:t>R²</w:t>
      </w:r>
      <w:r w:rsidRPr="00D87701">
        <w:rPr>
          <w:rFonts w:ascii="Calibri" w:hAnsi="Calibri" w:cs="Calibri"/>
          <w:sz w:val="20"/>
          <w:szCs w:val="20"/>
        </w:rPr>
        <w:t xml:space="preserve"> = 0.96 for predictive analytics using 5+ engineered features, contributing to data-driven insights for platform improvement.</w:t>
      </w:r>
    </w:p>
    <w:p w14:paraId="0DC9BBB2" w14:textId="77777777" w:rsidR="00DE3090" w:rsidRPr="00D87701" w:rsidRDefault="002E7A21" w:rsidP="00983CE7">
      <w:pPr>
        <w:pStyle w:val="NoSpacing"/>
        <w:tabs>
          <w:tab w:val="left" w:pos="8640"/>
        </w:tabs>
        <w:spacing w:before="60"/>
        <w:jc w:val="both"/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</w:pPr>
      <w:r w:rsidRPr="00D87701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Art Auction &amp; Marketplace Analytics Platform</w:t>
      </w:r>
      <w:r w:rsidR="001A6293" w:rsidRPr="00D87701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ab/>
      </w:r>
      <w:r w:rsidRPr="00D87701">
        <w:rPr>
          <w:rFonts w:ascii="Calibri" w:hAnsi="Calibri" w:cs="Calibri"/>
          <w:b/>
          <w:bCs/>
          <w:i/>
          <w:iCs/>
          <w:sz w:val="20"/>
          <w:szCs w:val="20"/>
          <w:lang w:val="en-IN" w:eastAsia="en-IN"/>
        </w:rPr>
        <w:t>Aug 2024 – Nov 2024</w:t>
      </w:r>
    </w:p>
    <w:p w14:paraId="0F324387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Built a scalable backend data pipeline using Node.js, JavaScript, and MongoDB supporting 100+ concurrent users, reducing query response times by 35% through strategic indexing and performance optimization.</w:t>
      </w:r>
    </w:p>
    <w:p w14:paraId="16555DCC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Integrated a Python-based ML model via RESTful API achieving 93% classification accuracy, demonstrating strong cross-functional collaboration with the frontend team to define data interfaces and technical specifications.</w:t>
      </w:r>
    </w:p>
    <w:p w14:paraId="63FC2716" w14:textId="792BD94B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sz w:val="20"/>
          <w:szCs w:val="20"/>
        </w:rPr>
        <w:t>Architected a MongoDB schema to support real-time auction workflows and secure authentication processes</w:t>
      </w:r>
      <w:r w:rsidR="003030BB" w:rsidRPr="00D87701">
        <w:rPr>
          <w:sz w:val="20"/>
          <w:szCs w:val="20"/>
        </w:rPr>
        <w:t>.</w:t>
      </w:r>
      <w:r w:rsidRPr="00D87701">
        <w:rPr>
          <w:sz w:val="20"/>
          <w:szCs w:val="20"/>
        </w:rPr>
        <w:t xml:space="preserve"> </w:t>
      </w:r>
    </w:p>
    <w:p w14:paraId="5B7457E0" w14:textId="77777777" w:rsidR="00E1644A" w:rsidRPr="00D87701" w:rsidRDefault="00E1644A" w:rsidP="000B3685">
      <w:pPr>
        <w:pStyle w:val="Header"/>
        <w:spacing w:before="80" w:after="40"/>
        <w:rPr>
          <w:rStyle w:val="Strong"/>
          <w:rFonts w:ascii="Calibri" w:hAnsi="Calibri" w:cs="Calibri"/>
          <w:b/>
          <w:bCs w:val="0"/>
          <w:szCs w:val="20"/>
        </w:rPr>
        <w:sectPr w:rsidR="00E1644A" w:rsidRPr="00D87701" w:rsidSect="00E1644A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D87701">
        <w:rPr>
          <w:rFonts w:ascii="Calibri" w:hAnsi="Calibri" w:cs="Calibri"/>
          <w:color w:val="4F81BD" w:themeColor="accent1"/>
          <w:szCs w:val="20"/>
        </w:rPr>
        <w:t>Skills and Certifications</w:t>
      </w:r>
    </w:p>
    <w:p w14:paraId="195C00E6" w14:textId="77777777" w:rsidR="009772E8" w:rsidRPr="00D87701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D87701">
        <w:rPr>
          <w:rFonts w:ascii="Calibri" w:hAnsi="Calibri" w:cs="Calibri"/>
          <w:b/>
          <w:sz w:val="20"/>
          <w:szCs w:val="20"/>
        </w:rPr>
        <w:t xml:space="preserve">Programming Languages: </w:t>
      </w:r>
      <w:r w:rsidRPr="00D87701">
        <w:rPr>
          <w:rFonts w:ascii="Calibri" w:hAnsi="Calibri" w:cs="Calibri"/>
          <w:sz w:val="20"/>
          <w:szCs w:val="20"/>
        </w:rPr>
        <w:t>Python, C++, Java, JavaScript</w:t>
      </w:r>
    </w:p>
    <w:p w14:paraId="799B26D5" w14:textId="77777777" w:rsidR="009772E8" w:rsidRPr="00D87701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D87701">
        <w:rPr>
          <w:rFonts w:ascii="Calibri" w:hAnsi="Calibri" w:cs="Calibri"/>
          <w:b/>
          <w:sz w:val="20"/>
          <w:szCs w:val="20"/>
        </w:rPr>
        <w:t xml:space="preserve">Backend Development &amp; Databases: </w:t>
      </w:r>
      <w:r w:rsidRPr="00D87701">
        <w:rPr>
          <w:rFonts w:ascii="Calibri" w:hAnsi="Calibri" w:cs="Calibri"/>
          <w:sz w:val="20"/>
          <w:szCs w:val="20"/>
        </w:rPr>
        <w:t>SQL, PostgreSQL, MySQL, MongoDB, Node.js, FastAPI</w:t>
      </w:r>
    </w:p>
    <w:p w14:paraId="502DAAD2" w14:textId="77777777" w:rsidR="009772E8" w:rsidRPr="00D87701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D87701">
        <w:rPr>
          <w:rFonts w:ascii="Calibri" w:hAnsi="Calibri" w:cs="Calibri"/>
          <w:b/>
          <w:sz w:val="20"/>
          <w:szCs w:val="20"/>
        </w:rPr>
        <w:t xml:space="preserve">Computer Science Core Concepts: </w:t>
      </w:r>
      <w:r w:rsidRPr="00D87701">
        <w:rPr>
          <w:rFonts w:ascii="Calibri" w:hAnsi="Calibri" w:cs="Calibri"/>
          <w:sz w:val="20"/>
          <w:szCs w:val="20"/>
        </w:rPr>
        <w:t>Data Structures, Algorithms, Object-Oriented Programming, System Design</w:t>
      </w:r>
    </w:p>
    <w:p w14:paraId="02FF1448" w14:textId="47CF9B4D" w:rsidR="009772E8" w:rsidRPr="00D87701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D87701">
        <w:rPr>
          <w:rFonts w:ascii="Calibri" w:hAnsi="Calibri" w:cs="Calibri"/>
          <w:b/>
          <w:sz w:val="20"/>
          <w:szCs w:val="20"/>
        </w:rPr>
        <w:t xml:space="preserve">Software Engineering Practices: </w:t>
      </w:r>
      <w:r w:rsidRPr="00D87701">
        <w:rPr>
          <w:rFonts w:ascii="Calibri" w:hAnsi="Calibri" w:cs="Calibri"/>
          <w:sz w:val="20"/>
          <w:szCs w:val="20"/>
        </w:rPr>
        <w:t>Microservices, RESTful APIs, ETL/ELT pipelines, Database Systems, Operating Systems</w:t>
      </w:r>
    </w:p>
    <w:p w14:paraId="08238B92" w14:textId="789D5B97" w:rsidR="009772E8" w:rsidRPr="00D87701" w:rsidRDefault="00000000" w:rsidP="008B2F89">
      <w:pPr>
        <w:pStyle w:val="BodyText"/>
        <w:rPr>
          <w:rFonts w:ascii="Calibri" w:hAnsi="Calibri" w:cs="Calibri"/>
          <w:sz w:val="20"/>
          <w:szCs w:val="20"/>
        </w:rPr>
      </w:pPr>
      <w:r w:rsidRPr="00D87701">
        <w:rPr>
          <w:rFonts w:ascii="Calibri" w:hAnsi="Calibri" w:cs="Calibri"/>
          <w:b/>
          <w:sz w:val="20"/>
          <w:szCs w:val="20"/>
        </w:rPr>
        <w:t xml:space="preserve">Tools &amp; Methodologies: </w:t>
      </w:r>
      <w:r w:rsidRPr="00D87701">
        <w:rPr>
          <w:rFonts w:ascii="Calibri" w:hAnsi="Calibri" w:cs="Calibri"/>
          <w:sz w:val="20"/>
          <w:szCs w:val="20"/>
        </w:rPr>
        <w:t>Git, Linux, CI/CD pipelines, Agile, Docker, AWS (EC2, S3)</w:t>
      </w:r>
    </w:p>
    <w:p w14:paraId="56AE1FA7" w14:textId="77777777" w:rsidR="00E1644A" w:rsidRPr="00D87701" w:rsidRDefault="00E1644A" w:rsidP="00E1644A">
      <w:pPr>
        <w:pStyle w:val="BodyText"/>
        <w:spacing w:before="0"/>
        <w:rPr>
          <w:rFonts w:ascii="Calibri" w:hAnsi="Calibri" w:cs="Calibri"/>
          <w:sz w:val="20"/>
          <w:szCs w:val="20"/>
          <w:lang w:val="en-IN" w:eastAsia="en-IN"/>
        </w:rPr>
      </w:pPr>
      <w:r w:rsidRPr="00D87701">
        <w:rPr>
          <w:rFonts w:ascii="Calibri" w:hAnsi="Calibri" w:cs="Calibri"/>
          <w:b/>
          <w:bCs/>
          <w:sz w:val="20"/>
          <w:szCs w:val="20"/>
        </w:rPr>
        <w:t xml:space="preserve">Certifications: </w:t>
      </w:r>
      <w:hyperlink r:id="rId10" w:history="1">
        <w:r w:rsidRPr="00D87701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Secure Software Design</w:t>
        </w:r>
      </w:hyperlink>
      <w:r w:rsidR="00EA7775" w:rsidRPr="00D87701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D87701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1" w:history="1">
        <w:r w:rsidRPr="00D87701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Python for Data Science, AI &amp; Development</w:t>
        </w:r>
      </w:hyperlink>
      <w:r w:rsidR="00EA7775" w:rsidRPr="00D87701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D87701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2" w:history="1">
        <w:r w:rsidRPr="00D87701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Object-Oriented Data Structures in C++</w:t>
        </w:r>
      </w:hyperlink>
      <w:r w:rsidR="00EA7775" w:rsidRPr="00D87701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="00F519D9" w:rsidRPr="00D87701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3" w:history="1">
        <w:r w:rsidR="00F519D9" w:rsidRPr="00D87701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Introduction to NoSQL Databases</w:t>
        </w:r>
      </w:hyperlink>
      <w:r w:rsidR="00EA7775" w:rsidRPr="00D87701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>;</w:t>
      </w:r>
      <w:r w:rsidRPr="00D87701">
        <w:rPr>
          <w:rFonts w:ascii="Calibri" w:hAnsi="Calibri" w:cs="Calibri"/>
          <w:color w:val="000000" w:themeColor="text1"/>
          <w:sz w:val="20"/>
          <w:szCs w:val="20"/>
          <w:lang w:val="en-IN" w:eastAsia="en-IN"/>
        </w:rPr>
        <w:t xml:space="preserve"> </w:t>
      </w:r>
      <w:hyperlink r:id="rId14" w:history="1">
        <w:r w:rsidR="00F519D9" w:rsidRPr="00D87701">
          <w:rPr>
            <w:rStyle w:val="Hyperlink"/>
            <w:rFonts w:ascii="Calibri" w:hAnsi="Calibri" w:cs="Calibri"/>
            <w:color w:val="000000" w:themeColor="text1"/>
            <w:sz w:val="20"/>
            <w:szCs w:val="20"/>
            <w:lang w:val="en-IN" w:eastAsia="en-IN"/>
          </w:rPr>
          <w:t>Introduction to Data Engineering</w:t>
        </w:r>
      </w:hyperlink>
    </w:p>
    <w:p w14:paraId="71012BAC" w14:textId="77777777" w:rsidR="00E429F1" w:rsidRPr="00D87701" w:rsidRDefault="00E429F1" w:rsidP="00E429F1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</w:rPr>
      </w:pPr>
      <w:r w:rsidRPr="00D87701">
        <w:rPr>
          <w:rFonts w:ascii="Calibri" w:hAnsi="Calibri" w:cs="Calibri"/>
          <w:color w:val="4F81BD" w:themeColor="accent1"/>
          <w:szCs w:val="20"/>
          <w:lang w:val="en-IN" w:eastAsia="en-IN"/>
        </w:rPr>
        <w:t>Education</w:t>
      </w:r>
    </w:p>
    <w:p w14:paraId="54F555CD" w14:textId="77777777" w:rsidR="00E429F1" w:rsidRPr="00D87701" w:rsidRDefault="00E429F1" w:rsidP="00E429F1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</w:pPr>
      <w:r w:rsidRPr="00D87701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University of Florida | Gainesville, Florida, USA</w:t>
      </w:r>
      <w:r w:rsidRPr="00D87701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ab/>
        <w:t xml:space="preserve">JAN 2024 </w:t>
      </w:r>
      <w:r w:rsidRPr="00D87701">
        <w:rPr>
          <w:b/>
          <w:bCs/>
          <w:i/>
          <w:iCs/>
          <w:sz w:val="20"/>
          <w:szCs w:val="20"/>
          <w:lang w:val="en-IN" w:eastAsia="en-IN"/>
        </w:rPr>
        <w:t xml:space="preserve">- </w:t>
      </w:r>
      <w:r w:rsidRPr="00D87701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DEC 2025</w:t>
      </w:r>
    </w:p>
    <w:p w14:paraId="62E97E19" w14:textId="77777777" w:rsidR="00E429F1" w:rsidRPr="00D87701" w:rsidRDefault="00E429F1" w:rsidP="00E429F1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</w:pPr>
      <w:r w:rsidRPr="00D87701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>Master of Science in Computer And Information Science</w:t>
      </w:r>
      <w:r w:rsidRPr="00D87701">
        <w:rPr>
          <w:rFonts w:eastAsia="Times New Roman"/>
          <w:b/>
          <w:bCs/>
          <w:i/>
          <w:iCs/>
          <w:color w:val="000000"/>
          <w:sz w:val="20"/>
          <w:szCs w:val="20"/>
          <w:lang w:val="en-IN" w:eastAsia="en-IN"/>
        </w:rPr>
        <w:tab/>
        <w:t>CGPA: 3.81</w:t>
      </w:r>
    </w:p>
    <w:p w14:paraId="3297831D" w14:textId="02A269C2" w:rsidR="00E429F1" w:rsidRPr="00D87701" w:rsidRDefault="00E429F1" w:rsidP="00E429F1">
      <w:pPr>
        <w:widowControl/>
        <w:numPr>
          <w:ilvl w:val="0"/>
          <w:numId w:val="1"/>
        </w:numPr>
        <w:shd w:val="clear" w:color="auto" w:fill="FFFFFF"/>
        <w:autoSpaceDE/>
        <w:autoSpaceDN/>
        <w:ind w:left="180" w:hanging="180"/>
        <w:jc w:val="both"/>
        <w:rPr>
          <w:rFonts w:eastAsia="Times New Roman"/>
          <w:color w:val="000000"/>
          <w:sz w:val="20"/>
          <w:szCs w:val="20"/>
          <w:lang w:val="en-IN" w:eastAsia="en-IN"/>
        </w:rPr>
      </w:pPr>
      <w:r w:rsidRPr="00D87701">
        <w:rPr>
          <w:color w:val="000000"/>
          <w:sz w:val="20"/>
          <w:szCs w:val="20"/>
        </w:rPr>
        <w:t xml:space="preserve">coursework: </w:t>
      </w:r>
      <w:r w:rsidR="008B2F89" w:rsidRPr="00D87701">
        <w:rPr>
          <w:color w:val="000000"/>
          <w:sz w:val="20"/>
          <w:szCs w:val="20"/>
        </w:rPr>
        <w:t>DSA</w:t>
      </w:r>
      <w:r w:rsidRPr="00D87701">
        <w:rPr>
          <w:color w:val="000000"/>
          <w:sz w:val="20"/>
          <w:szCs w:val="20"/>
        </w:rPr>
        <w:t>, Object-Oriented Programming, Database Systems, Operating Systems, Software Engineering Principles</w:t>
      </w:r>
    </w:p>
    <w:p w14:paraId="798DB6F0" w14:textId="77777777" w:rsidR="005B3B7A" w:rsidRPr="00D87701" w:rsidRDefault="005B3B7A" w:rsidP="000B3685">
      <w:pPr>
        <w:pStyle w:val="Header"/>
        <w:spacing w:before="80" w:after="40"/>
        <w:rPr>
          <w:rFonts w:ascii="Calibri" w:hAnsi="Calibri" w:cs="Calibri"/>
          <w:color w:val="4F81BD" w:themeColor="accent1"/>
          <w:szCs w:val="20"/>
          <w:lang w:val="en-IN" w:eastAsia="en-IN"/>
        </w:rPr>
      </w:pPr>
      <w:r w:rsidRPr="00D87701">
        <w:rPr>
          <w:rFonts w:ascii="Calibri" w:hAnsi="Calibri" w:cs="Calibri"/>
          <w:color w:val="4F81BD" w:themeColor="accent1"/>
          <w:szCs w:val="20"/>
        </w:rPr>
        <w:t xml:space="preserve">Publications </w:t>
      </w:r>
      <w:r w:rsidRPr="00D87701">
        <w:rPr>
          <w:rFonts w:ascii="Calibri" w:hAnsi="Calibri" w:cs="Calibri"/>
          <w:color w:val="4F81BD" w:themeColor="accent1"/>
          <w:szCs w:val="20"/>
          <w:lang w:val="en-IN" w:eastAsia="en-IN"/>
        </w:rPr>
        <w:t>And Achievements</w:t>
      </w:r>
    </w:p>
    <w:p w14:paraId="4CB0195C" w14:textId="77777777" w:rsidR="005B3B7A" w:rsidRPr="00D87701" w:rsidRDefault="005B3B7A" w:rsidP="00983CE7">
      <w:pPr>
        <w:widowControl/>
        <w:numPr>
          <w:ilvl w:val="0"/>
          <w:numId w:val="15"/>
        </w:numPr>
        <w:shd w:val="clear" w:color="auto" w:fill="FFFFFF"/>
        <w:autoSpaceDE/>
        <w:autoSpaceDN/>
        <w:ind w:left="180" w:hanging="180"/>
        <w:rPr>
          <w:rFonts w:eastAsia="Times New Roman"/>
          <w:color w:val="000000"/>
          <w:sz w:val="20"/>
          <w:szCs w:val="20"/>
          <w:lang w:val="en-IN" w:eastAsia="en-IN"/>
        </w:rPr>
      </w:pPr>
      <w:r w:rsidRPr="00D87701">
        <w:rPr>
          <w:rFonts w:eastAsia="Times New Roman"/>
          <w:b/>
          <w:bCs/>
          <w:color w:val="000000"/>
          <w:sz w:val="20"/>
          <w:szCs w:val="20"/>
          <w:lang w:val="en-IN" w:eastAsia="en-IN"/>
        </w:rPr>
        <w:t>Published</w:t>
      </w:r>
      <w:r w:rsidRPr="00D87701">
        <w:rPr>
          <w:rFonts w:eastAsia="Times New Roman"/>
          <w:color w:val="000000"/>
          <w:sz w:val="20"/>
          <w:szCs w:val="20"/>
          <w:lang w:val="en-IN" w:eastAsia="en-IN"/>
        </w:rPr>
        <w:t xml:space="preserve"> a peer-reviewed research paper in IEEE Xplore titled- </w:t>
      </w:r>
      <w:hyperlink r:id="rId15" w:history="1">
        <w:r w:rsidRPr="00D87701">
          <w:rPr>
            <w:rStyle w:val="Hyperlink"/>
            <w:rFonts w:eastAsia="Times New Roman"/>
            <w:color w:val="000000" w:themeColor="text1"/>
            <w:sz w:val="20"/>
            <w:szCs w:val="20"/>
            <w:lang w:val="en-IN" w:eastAsia="en-IN"/>
          </w:rPr>
          <w:t>Compressed Deep Learning Model for Detecting COVID-19 Disease: A Genetic Algorithm based approach</w:t>
        </w:r>
      </w:hyperlink>
      <w:r w:rsidRPr="00D87701">
        <w:rPr>
          <w:rFonts w:eastAsia="Times New Roman"/>
          <w:color w:val="000000"/>
          <w:sz w:val="20"/>
          <w:szCs w:val="20"/>
          <w:lang w:val="en-IN" w:eastAsia="en-IN"/>
        </w:rPr>
        <w:t xml:space="preserve"> at </w:t>
      </w:r>
      <w:proofErr w:type="spellStart"/>
      <w:r w:rsidRPr="00D87701">
        <w:rPr>
          <w:rFonts w:eastAsia="Times New Roman"/>
          <w:color w:val="000000"/>
          <w:sz w:val="20"/>
          <w:szCs w:val="20"/>
          <w:lang w:val="en-IN" w:eastAsia="en-IN"/>
        </w:rPr>
        <w:t>SmartTechCon</w:t>
      </w:r>
      <w:proofErr w:type="spellEnd"/>
      <w:r w:rsidRPr="00D87701">
        <w:rPr>
          <w:rFonts w:eastAsia="Times New Roman"/>
          <w:color w:val="000000"/>
          <w:sz w:val="20"/>
          <w:szCs w:val="20"/>
          <w:lang w:val="en-IN" w:eastAsia="en-IN"/>
        </w:rPr>
        <w:t xml:space="preserve"> 2023, Singapore.</w:t>
      </w:r>
    </w:p>
    <w:p w14:paraId="1AC9C826" w14:textId="77777777" w:rsidR="009772E8" w:rsidRPr="00D87701" w:rsidRDefault="00000000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color w:val="000000"/>
          <w:sz w:val="20"/>
          <w:szCs w:val="20"/>
        </w:rPr>
        <w:t>Demonstrated technical leadership and problem-solving skills by presenting a machine learning solution at the HERE Technologies Hackathon on Land and House Price Prediction, showcasing predictive analytics expertise.</w:t>
      </w:r>
    </w:p>
    <w:p w14:paraId="1A0790C8" w14:textId="1CE60235" w:rsidR="00F86886" w:rsidRPr="00D87701" w:rsidRDefault="00000000" w:rsidP="00F86886">
      <w:pPr>
        <w:numPr>
          <w:ilvl w:val="0"/>
          <w:numId w:val="1"/>
        </w:numPr>
        <w:ind w:left="187" w:hanging="187"/>
        <w:rPr>
          <w:sz w:val="20"/>
          <w:szCs w:val="20"/>
        </w:rPr>
      </w:pPr>
      <w:r w:rsidRPr="00D87701">
        <w:rPr>
          <w:color w:val="000000"/>
          <w:sz w:val="20"/>
          <w:szCs w:val="20"/>
        </w:rPr>
        <w:t xml:space="preserve">Awarded USD 4,500 scholarship during </w:t>
      </w:r>
      <w:r w:rsidR="008B2F89" w:rsidRPr="00D87701">
        <w:rPr>
          <w:color w:val="000000"/>
          <w:sz w:val="20"/>
          <w:szCs w:val="20"/>
        </w:rPr>
        <w:t>master’s</w:t>
      </w:r>
      <w:r w:rsidRPr="00D87701">
        <w:rPr>
          <w:color w:val="000000"/>
          <w:sz w:val="20"/>
          <w:szCs w:val="20"/>
        </w:rPr>
        <w:t xml:space="preserve"> at University of Florida and a 25% scholarship during undergraduate studies.</w:t>
      </w:r>
    </w:p>
    <w:sectPr w:rsidR="00F86886" w:rsidRPr="00D87701" w:rsidSect="006920B6">
      <w:type w:val="continuous"/>
      <w:pgSz w:w="12240" w:h="15840"/>
      <w:pgMar w:top="864" w:right="720" w:bottom="864" w:left="72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53310" w14:textId="77777777" w:rsidR="00F56719" w:rsidRDefault="00F56719" w:rsidP="00A121AD">
      <w:r>
        <w:separator/>
      </w:r>
    </w:p>
  </w:endnote>
  <w:endnote w:type="continuationSeparator" w:id="0">
    <w:p w14:paraId="175C99CC" w14:textId="77777777" w:rsidR="00F56719" w:rsidRDefault="00F56719" w:rsidP="00A12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190595" w14:textId="77777777" w:rsidR="00F56719" w:rsidRDefault="00F56719" w:rsidP="00A121AD">
      <w:r>
        <w:separator/>
      </w:r>
    </w:p>
  </w:footnote>
  <w:footnote w:type="continuationSeparator" w:id="0">
    <w:p w14:paraId="20920D14" w14:textId="77777777" w:rsidR="00F56719" w:rsidRDefault="00F56719" w:rsidP="00A12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42D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7E5"/>
    <w:multiLevelType w:val="hybridMultilevel"/>
    <w:tmpl w:val="676C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109CE"/>
    <w:multiLevelType w:val="hybridMultilevel"/>
    <w:tmpl w:val="CD1E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60C8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4DB8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56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3051"/>
    <w:multiLevelType w:val="hybridMultilevel"/>
    <w:tmpl w:val="A8D8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F60E1"/>
    <w:multiLevelType w:val="multilevel"/>
    <w:tmpl w:val="CD84C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C3CA2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34663"/>
    <w:multiLevelType w:val="hybridMultilevel"/>
    <w:tmpl w:val="321A9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11A8B"/>
    <w:multiLevelType w:val="hybridMultilevel"/>
    <w:tmpl w:val="EBB8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C38B9"/>
    <w:multiLevelType w:val="multilevel"/>
    <w:tmpl w:val="806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C2FCB"/>
    <w:multiLevelType w:val="multilevel"/>
    <w:tmpl w:val="8C8695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31874"/>
    <w:multiLevelType w:val="hybridMultilevel"/>
    <w:tmpl w:val="97FC2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761307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6E3"/>
    <w:multiLevelType w:val="multilevel"/>
    <w:tmpl w:val="390872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A4757"/>
    <w:multiLevelType w:val="hybridMultilevel"/>
    <w:tmpl w:val="78F6D77E"/>
    <w:lvl w:ilvl="0" w:tplc="1C70459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D0EA8"/>
    <w:multiLevelType w:val="hybridMultilevel"/>
    <w:tmpl w:val="CC84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95D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D689F"/>
    <w:multiLevelType w:val="multilevel"/>
    <w:tmpl w:val="E9AAE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65496"/>
    <w:multiLevelType w:val="hybridMultilevel"/>
    <w:tmpl w:val="2DE89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36C3A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6734E"/>
    <w:multiLevelType w:val="hybridMultilevel"/>
    <w:tmpl w:val="93AE1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FD09FD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44061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05D6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20974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83C85"/>
    <w:multiLevelType w:val="hybridMultilevel"/>
    <w:tmpl w:val="1812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C13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52D81"/>
    <w:multiLevelType w:val="multilevel"/>
    <w:tmpl w:val="D4D23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0461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2724">
    <w:abstractNumId w:val="4"/>
  </w:num>
  <w:num w:numId="2" w16cid:durableId="187371399">
    <w:abstractNumId w:val="11"/>
  </w:num>
  <w:num w:numId="3" w16cid:durableId="1394695778">
    <w:abstractNumId w:val="3"/>
  </w:num>
  <w:num w:numId="4" w16cid:durableId="2067533136">
    <w:abstractNumId w:val="26"/>
  </w:num>
  <w:num w:numId="5" w16cid:durableId="1360623304">
    <w:abstractNumId w:val="14"/>
  </w:num>
  <w:num w:numId="6" w16cid:durableId="358749331">
    <w:abstractNumId w:val="8"/>
  </w:num>
  <w:num w:numId="7" w16cid:durableId="2125226221">
    <w:abstractNumId w:val="5"/>
  </w:num>
  <w:num w:numId="8" w16cid:durableId="363361254">
    <w:abstractNumId w:val="30"/>
  </w:num>
  <w:num w:numId="9" w16cid:durableId="808589744">
    <w:abstractNumId w:val="18"/>
  </w:num>
  <w:num w:numId="10" w16cid:durableId="1973945089">
    <w:abstractNumId w:val="25"/>
  </w:num>
  <w:num w:numId="11" w16cid:durableId="972562566">
    <w:abstractNumId w:val="28"/>
  </w:num>
  <w:num w:numId="12" w16cid:durableId="1589923794">
    <w:abstractNumId w:val="24"/>
  </w:num>
  <w:num w:numId="13" w16cid:durableId="1842311240">
    <w:abstractNumId w:val="21"/>
  </w:num>
  <w:num w:numId="14" w16cid:durableId="2001615767">
    <w:abstractNumId w:val="23"/>
  </w:num>
  <w:num w:numId="15" w16cid:durableId="1926183621">
    <w:abstractNumId w:val="0"/>
  </w:num>
  <w:num w:numId="16" w16cid:durableId="1109205641">
    <w:abstractNumId w:val="13"/>
  </w:num>
  <w:num w:numId="17" w16cid:durableId="1077509426">
    <w:abstractNumId w:val="20"/>
  </w:num>
  <w:num w:numId="18" w16cid:durableId="1666588479">
    <w:abstractNumId w:val="19"/>
  </w:num>
  <w:num w:numId="19" w16cid:durableId="1211259169">
    <w:abstractNumId w:val="7"/>
  </w:num>
  <w:num w:numId="20" w16cid:durableId="1125854026">
    <w:abstractNumId w:val="29"/>
  </w:num>
  <w:num w:numId="21" w16cid:durableId="1331328672">
    <w:abstractNumId w:val="6"/>
  </w:num>
  <w:num w:numId="22" w16cid:durableId="384597718">
    <w:abstractNumId w:val="9"/>
  </w:num>
  <w:num w:numId="23" w16cid:durableId="523977620">
    <w:abstractNumId w:val="15"/>
  </w:num>
  <w:num w:numId="24" w16cid:durableId="1562056163">
    <w:abstractNumId w:val="12"/>
  </w:num>
  <w:num w:numId="25" w16cid:durableId="636104871">
    <w:abstractNumId w:val="17"/>
  </w:num>
  <w:num w:numId="26" w16cid:durableId="1245728989">
    <w:abstractNumId w:val="27"/>
  </w:num>
  <w:num w:numId="27" w16cid:durableId="396588642">
    <w:abstractNumId w:val="22"/>
  </w:num>
  <w:num w:numId="28" w16cid:durableId="834301572">
    <w:abstractNumId w:val="1"/>
  </w:num>
  <w:num w:numId="29" w16cid:durableId="2090810776">
    <w:abstractNumId w:val="10"/>
  </w:num>
  <w:num w:numId="30" w16cid:durableId="283660873">
    <w:abstractNumId w:val="2"/>
  </w:num>
  <w:num w:numId="31" w16cid:durableId="1432311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yNTQyNjcxMzcwNzZV0lEKTi0uzszPAykwqwUAZBDU4SwAAAA="/>
  </w:docVars>
  <w:rsids>
    <w:rsidRoot w:val="005D737F"/>
    <w:rsid w:val="00007495"/>
    <w:rsid w:val="00014249"/>
    <w:rsid w:val="00022409"/>
    <w:rsid w:val="00027878"/>
    <w:rsid w:val="000B08EF"/>
    <w:rsid w:val="000B3685"/>
    <w:rsid w:val="000B7FA5"/>
    <w:rsid w:val="000C2A32"/>
    <w:rsid w:val="000C32AE"/>
    <w:rsid w:val="000C5186"/>
    <w:rsid w:val="000D4301"/>
    <w:rsid w:val="000E0FCB"/>
    <w:rsid w:val="000F2360"/>
    <w:rsid w:val="000F2C04"/>
    <w:rsid w:val="000F7958"/>
    <w:rsid w:val="001066D1"/>
    <w:rsid w:val="00112E1B"/>
    <w:rsid w:val="00124996"/>
    <w:rsid w:val="00164621"/>
    <w:rsid w:val="0016722A"/>
    <w:rsid w:val="00173445"/>
    <w:rsid w:val="001768A3"/>
    <w:rsid w:val="00176CD8"/>
    <w:rsid w:val="001A6293"/>
    <w:rsid w:val="001B06FF"/>
    <w:rsid w:val="001B0A10"/>
    <w:rsid w:val="001D2073"/>
    <w:rsid w:val="001E50FA"/>
    <w:rsid w:val="001F6010"/>
    <w:rsid w:val="00202390"/>
    <w:rsid w:val="002066E0"/>
    <w:rsid w:val="00216839"/>
    <w:rsid w:val="002215F0"/>
    <w:rsid w:val="00237037"/>
    <w:rsid w:val="00252633"/>
    <w:rsid w:val="002535D4"/>
    <w:rsid w:val="002623D5"/>
    <w:rsid w:val="002636EF"/>
    <w:rsid w:val="002763C1"/>
    <w:rsid w:val="00284F54"/>
    <w:rsid w:val="00286D4B"/>
    <w:rsid w:val="00292828"/>
    <w:rsid w:val="00294C82"/>
    <w:rsid w:val="00294CFE"/>
    <w:rsid w:val="0029672B"/>
    <w:rsid w:val="002A008D"/>
    <w:rsid w:val="002C7E64"/>
    <w:rsid w:val="002D75AE"/>
    <w:rsid w:val="002E0E14"/>
    <w:rsid w:val="002E7A21"/>
    <w:rsid w:val="002F793C"/>
    <w:rsid w:val="003030BB"/>
    <w:rsid w:val="00305030"/>
    <w:rsid w:val="00307CD8"/>
    <w:rsid w:val="00307ED6"/>
    <w:rsid w:val="00334A85"/>
    <w:rsid w:val="00341B4D"/>
    <w:rsid w:val="0035468C"/>
    <w:rsid w:val="00354E59"/>
    <w:rsid w:val="00356035"/>
    <w:rsid w:val="00362BF5"/>
    <w:rsid w:val="00392D08"/>
    <w:rsid w:val="00392FC9"/>
    <w:rsid w:val="003A1EF2"/>
    <w:rsid w:val="003C0BA4"/>
    <w:rsid w:val="003C3C6B"/>
    <w:rsid w:val="003C6639"/>
    <w:rsid w:val="003D3C9F"/>
    <w:rsid w:val="003E4962"/>
    <w:rsid w:val="003F1DCF"/>
    <w:rsid w:val="003F3D80"/>
    <w:rsid w:val="003F44AA"/>
    <w:rsid w:val="00403810"/>
    <w:rsid w:val="00414D6A"/>
    <w:rsid w:val="00416EE2"/>
    <w:rsid w:val="00422064"/>
    <w:rsid w:val="00430EF7"/>
    <w:rsid w:val="004349DF"/>
    <w:rsid w:val="00453881"/>
    <w:rsid w:val="0046273D"/>
    <w:rsid w:val="004715AC"/>
    <w:rsid w:val="004729FA"/>
    <w:rsid w:val="004B1417"/>
    <w:rsid w:val="004C6524"/>
    <w:rsid w:val="004F29B3"/>
    <w:rsid w:val="004F4EF6"/>
    <w:rsid w:val="00531CBE"/>
    <w:rsid w:val="005356A9"/>
    <w:rsid w:val="00546C3E"/>
    <w:rsid w:val="00566F04"/>
    <w:rsid w:val="00577636"/>
    <w:rsid w:val="00582C84"/>
    <w:rsid w:val="00596FC5"/>
    <w:rsid w:val="005970C8"/>
    <w:rsid w:val="005A5226"/>
    <w:rsid w:val="005A55C2"/>
    <w:rsid w:val="005A68F9"/>
    <w:rsid w:val="005B3B7A"/>
    <w:rsid w:val="005B5382"/>
    <w:rsid w:val="005D737F"/>
    <w:rsid w:val="005E435E"/>
    <w:rsid w:val="00620FB4"/>
    <w:rsid w:val="00621A9C"/>
    <w:rsid w:val="0066196F"/>
    <w:rsid w:val="00674FB2"/>
    <w:rsid w:val="0068375E"/>
    <w:rsid w:val="006913F4"/>
    <w:rsid w:val="006917D3"/>
    <w:rsid w:val="006920B6"/>
    <w:rsid w:val="00697523"/>
    <w:rsid w:val="006B74DB"/>
    <w:rsid w:val="006D2A2D"/>
    <w:rsid w:val="006E3EE5"/>
    <w:rsid w:val="006F74B8"/>
    <w:rsid w:val="0070246B"/>
    <w:rsid w:val="007364B1"/>
    <w:rsid w:val="007531C6"/>
    <w:rsid w:val="00754B12"/>
    <w:rsid w:val="00754FC0"/>
    <w:rsid w:val="00762887"/>
    <w:rsid w:val="00770B6E"/>
    <w:rsid w:val="00787A63"/>
    <w:rsid w:val="00790AAA"/>
    <w:rsid w:val="007B39E2"/>
    <w:rsid w:val="007C2030"/>
    <w:rsid w:val="007D16A4"/>
    <w:rsid w:val="007D3911"/>
    <w:rsid w:val="007E4F7B"/>
    <w:rsid w:val="007F253C"/>
    <w:rsid w:val="007F793F"/>
    <w:rsid w:val="0086731B"/>
    <w:rsid w:val="00882BCB"/>
    <w:rsid w:val="00884AF9"/>
    <w:rsid w:val="0089783A"/>
    <w:rsid w:val="00897A40"/>
    <w:rsid w:val="008A65BD"/>
    <w:rsid w:val="008B2F89"/>
    <w:rsid w:val="008C4130"/>
    <w:rsid w:val="008D0F72"/>
    <w:rsid w:val="008D52E8"/>
    <w:rsid w:val="008F641A"/>
    <w:rsid w:val="00904427"/>
    <w:rsid w:val="0091549A"/>
    <w:rsid w:val="009176CD"/>
    <w:rsid w:val="00917979"/>
    <w:rsid w:val="0092755E"/>
    <w:rsid w:val="00935F52"/>
    <w:rsid w:val="009512B8"/>
    <w:rsid w:val="0096324C"/>
    <w:rsid w:val="0096795D"/>
    <w:rsid w:val="00972C0A"/>
    <w:rsid w:val="009772E8"/>
    <w:rsid w:val="00983CE7"/>
    <w:rsid w:val="009A08FB"/>
    <w:rsid w:val="009A2548"/>
    <w:rsid w:val="009A45F2"/>
    <w:rsid w:val="009D1F70"/>
    <w:rsid w:val="009F306A"/>
    <w:rsid w:val="009F4456"/>
    <w:rsid w:val="00A0357A"/>
    <w:rsid w:val="00A121AD"/>
    <w:rsid w:val="00A12E97"/>
    <w:rsid w:val="00A17BCF"/>
    <w:rsid w:val="00A2046F"/>
    <w:rsid w:val="00A20DC0"/>
    <w:rsid w:val="00A340FB"/>
    <w:rsid w:val="00A53C79"/>
    <w:rsid w:val="00A65B2C"/>
    <w:rsid w:val="00A7256B"/>
    <w:rsid w:val="00A72716"/>
    <w:rsid w:val="00A95174"/>
    <w:rsid w:val="00AD4EF5"/>
    <w:rsid w:val="00B21E38"/>
    <w:rsid w:val="00B4008D"/>
    <w:rsid w:val="00B8622E"/>
    <w:rsid w:val="00B94C75"/>
    <w:rsid w:val="00BA2995"/>
    <w:rsid w:val="00BA50C2"/>
    <w:rsid w:val="00BD3E78"/>
    <w:rsid w:val="00BE607D"/>
    <w:rsid w:val="00BF45B2"/>
    <w:rsid w:val="00BF5375"/>
    <w:rsid w:val="00C27E3D"/>
    <w:rsid w:val="00C35719"/>
    <w:rsid w:val="00C46E6C"/>
    <w:rsid w:val="00C61AB2"/>
    <w:rsid w:val="00C61FDA"/>
    <w:rsid w:val="00C62F5F"/>
    <w:rsid w:val="00C95597"/>
    <w:rsid w:val="00CB52E7"/>
    <w:rsid w:val="00CE02CF"/>
    <w:rsid w:val="00CF7AB2"/>
    <w:rsid w:val="00D11991"/>
    <w:rsid w:val="00D36FE8"/>
    <w:rsid w:val="00D5449C"/>
    <w:rsid w:val="00D75F21"/>
    <w:rsid w:val="00D767F7"/>
    <w:rsid w:val="00D81FBC"/>
    <w:rsid w:val="00D866E5"/>
    <w:rsid w:val="00D87701"/>
    <w:rsid w:val="00DB719F"/>
    <w:rsid w:val="00DB737B"/>
    <w:rsid w:val="00DC238A"/>
    <w:rsid w:val="00DC35AC"/>
    <w:rsid w:val="00DE3090"/>
    <w:rsid w:val="00DE3C46"/>
    <w:rsid w:val="00E1041D"/>
    <w:rsid w:val="00E1644A"/>
    <w:rsid w:val="00E25C6E"/>
    <w:rsid w:val="00E334B2"/>
    <w:rsid w:val="00E3495C"/>
    <w:rsid w:val="00E429F1"/>
    <w:rsid w:val="00E446A8"/>
    <w:rsid w:val="00E6752E"/>
    <w:rsid w:val="00E679D6"/>
    <w:rsid w:val="00E74D5F"/>
    <w:rsid w:val="00E77532"/>
    <w:rsid w:val="00EA5CF1"/>
    <w:rsid w:val="00EA7775"/>
    <w:rsid w:val="00EA7AEE"/>
    <w:rsid w:val="00EC3714"/>
    <w:rsid w:val="00EC5075"/>
    <w:rsid w:val="00ED1716"/>
    <w:rsid w:val="00ED50BA"/>
    <w:rsid w:val="00EE7DDE"/>
    <w:rsid w:val="00EF1D36"/>
    <w:rsid w:val="00EF2792"/>
    <w:rsid w:val="00F06A34"/>
    <w:rsid w:val="00F1442D"/>
    <w:rsid w:val="00F2266D"/>
    <w:rsid w:val="00F2764C"/>
    <w:rsid w:val="00F421C8"/>
    <w:rsid w:val="00F47697"/>
    <w:rsid w:val="00F519D9"/>
    <w:rsid w:val="00F537A5"/>
    <w:rsid w:val="00F54F9A"/>
    <w:rsid w:val="00F56719"/>
    <w:rsid w:val="00F65ABC"/>
    <w:rsid w:val="00F804EC"/>
    <w:rsid w:val="00F86886"/>
    <w:rsid w:val="00FA2FAD"/>
    <w:rsid w:val="00FA56EA"/>
    <w:rsid w:val="00FB0944"/>
    <w:rsid w:val="00FB7FDC"/>
    <w:rsid w:val="00FC0A13"/>
    <w:rsid w:val="00FC54AB"/>
    <w:rsid w:val="00FD183A"/>
    <w:rsid w:val="00FD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38CB3"/>
  <w15:docId w15:val="{A138BDDB-F8F8-914E-9035-28EB3042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9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rFonts w:ascii="Arial MT" w:eastAsia="Arial MT" w:hAnsi="Arial MT" w:cs="Arial MT"/>
      <w:sz w:val="19"/>
      <w:szCs w:val="19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sc-gzmcbi">
    <w:name w:val="sc-gzmcbi"/>
    <w:basedOn w:val="DefaultParagraphFont"/>
    <w:rsid w:val="00173445"/>
  </w:style>
  <w:style w:type="paragraph" w:styleId="NormalWeb">
    <w:name w:val="Normal (Web)"/>
    <w:basedOn w:val="Normal"/>
    <w:uiPriority w:val="99"/>
    <w:semiHidden/>
    <w:unhideWhenUsed/>
    <w:rsid w:val="001734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B1417"/>
    <w:rPr>
      <w:b/>
      <w:bCs/>
    </w:rPr>
  </w:style>
  <w:style w:type="character" w:styleId="Hyperlink">
    <w:name w:val="Hyperlink"/>
    <w:basedOn w:val="DefaultParagraphFont"/>
    <w:uiPriority w:val="99"/>
    <w:unhideWhenUsed/>
    <w:rsid w:val="002023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39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D2A2D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284F5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46273D"/>
    <w:pPr>
      <w:pBdr>
        <w:bottom w:val="single" w:sz="4" w:space="1" w:color="4F81BD" w:themeColor="accent1"/>
      </w:pBdr>
      <w:tabs>
        <w:tab w:val="center" w:pos="4513"/>
        <w:tab w:val="right" w:pos="9026"/>
      </w:tabs>
      <w:spacing w:before="120" w:after="120"/>
    </w:pPr>
    <w:rPr>
      <w:rFonts w:ascii="Arial" w:eastAsia="Arial MT" w:hAnsi="Arial" w:cs="Arial MT"/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6273D"/>
    <w:rPr>
      <w:rFonts w:ascii="Arial" w:eastAsia="Arial MT" w:hAnsi="Arial" w:cs="Arial MT"/>
      <w:b/>
      <w:sz w:val="20"/>
    </w:rPr>
  </w:style>
  <w:style w:type="paragraph" w:styleId="Footer">
    <w:name w:val="footer"/>
    <w:basedOn w:val="Normal"/>
    <w:link w:val="FooterChar"/>
    <w:uiPriority w:val="99"/>
    <w:unhideWhenUsed/>
    <w:rsid w:val="00A121AD"/>
    <w:pPr>
      <w:tabs>
        <w:tab w:val="center" w:pos="4513"/>
        <w:tab w:val="right" w:pos="9026"/>
      </w:tabs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A121AD"/>
    <w:rPr>
      <w:rFonts w:ascii="Arial MT" w:eastAsia="Arial MT" w:hAnsi="Arial MT" w:cs="Arial MT"/>
    </w:rPr>
  </w:style>
  <w:style w:type="paragraph" w:customStyle="1" w:styleId="p1">
    <w:name w:val="p1"/>
    <w:basedOn w:val="Normal"/>
    <w:rsid w:val="00D81F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3090"/>
    <w:rPr>
      <w:rFonts w:ascii="Arial MT" w:eastAsia="Arial MT" w:hAnsi="Arial MT" w:cs="Arial MT"/>
      <w:sz w:val="19"/>
      <w:szCs w:val="19"/>
    </w:rPr>
  </w:style>
  <w:style w:type="character" w:customStyle="1" w:styleId="apple-converted-space">
    <w:name w:val="apple-converted-space"/>
    <w:basedOn w:val="DefaultParagraphFont"/>
    <w:rsid w:val="00A72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48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99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0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104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27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5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2944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8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9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87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7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43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939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5" w:color="9F9F9F"/>
            <w:right w:val="none" w:sz="0" w:space="0" w:color="auto"/>
          </w:divBdr>
        </w:div>
      </w:divsChild>
    </w:div>
    <w:div w:id="3862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3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504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9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761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+13522816395/" TargetMode="External"/><Relationship Id="rId13" Type="http://schemas.openxmlformats.org/officeDocument/2006/relationships/hyperlink" Target="https://coursera.org/share/3fa48b000428f9451602ddd59511e26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ra.org/share/dcef9ea68fc78fa38b17935a63fedfa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ra.org/share/b898baedfa5a751f3ddda4c26a4e367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10391585" TargetMode="External"/><Relationship Id="rId10" Type="http://schemas.openxmlformats.org/officeDocument/2006/relationships/hyperlink" Target="https://coursera.org/share/657acfaded757b915550df7338bec489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hanuprakashreddygundam@gmail.com" TargetMode="External"/><Relationship Id="rId14" Type="http://schemas.openxmlformats.org/officeDocument/2006/relationships/hyperlink" Target="https://coursera.org/verify/EHAF6EM7HZA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hanuprakashreddygundam/Library/Group%20Containers/UBF8T346G9.Office/User%20Content.localized/Templates.localized/Bhanu_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BD802-6204-49AC-BE0F-500F92D93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Bhanu_Resume.dotx</Template>
  <TotalTime>279</TotalTime>
  <Pages>1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prakash Reddy Gundam</dc:creator>
  <cp:lastModifiedBy>Gundam, Bhanu Prakash Reddy</cp:lastModifiedBy>
  <cp:revision>29</cp:revision>
  <cp:lastPrinted>2023-04-11T18:40:00Z</cp:lastPrinted>
  <dcterms:created xsi:type="dcterms:W3CDTF">2025-11-05T22:28:00Z</dcterms:created>
  <dcterms:modified xsi:type="dcterms:W3CDTF">2025-11-29T22:26:00Z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2023-02-24T00:00:00Z</vt:filetime>
  </property>
</Properties>
</file>