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90F7E" w14:textId="77777777" w:rsidR="00DE3090" w:rsidRPr="00F421C8" w:rsidRDefault="00DE3090" w:rsidP="005E74B6">
      <w:pPr>
        <w:widowControl/>
        <w:autoSpaceDE/>
        <w:autoSpaceDN/>
        <w:spacing w:after="20"/>
        <w:jc w:val="both"/>
        <w:rPr>
          <w:rFonts w:ascii="Arial" w:eastAsia="Times New Roman" w:hAnsi="Arial" w:cs="Arial"/>
          <w:b/>
          <w:bCs/>
          <w:color w:val="000000"/>
          <w:sz w:val="32"/>
          <w:szCs w:val="32"/>
          <w:lang w:val="en-IN" w:eastAsia="en-IN"/>
        </w:rPr>
      </w:pPr>
      <w:r w:rsidRPr="00F421C8">
        <w:rPr>
          <w:rFonts w:ascii="Arial" w:eastAsia="Times New Roman" w:hAnsi="Arial" w:cs="Arial"/>
          <w:b/>
          <w:bCs/>
          <w:color w:val="000000"/>
          <w:sz w:val="32"/>
          <w:szCs w:val="32"/>
          <w:lang w:val="en-IN" w:eastAsia="en-IN"/>
        </w:rPr>
        <w:t>BHANU PRAKASH REDDY GUNDAM</w:t>
      </w:r>
      <w:r w:rsidRPr="00F421C8">
        <w:rPr>
          <w:rFonts w:ascii="Arial" w:hAnsi="Arial" w:cs="Arial"/>
          <w:b/>
          <w:bCs/>
          <w:color w:val="000000"/>
          <w:sz w:val="32"/>
          <w:szCs w:val="32"/>
          <w:lang w:val="en-IN" w:eastAsia="en-IN"/>
        </w:rPr>
        <w:tab/>
      </w:r>
      <w:r w:rsidRPr="00F421C8">
        <w:rPr>
          <w:rFonts w:ascii="Arial" w:hAnsi="Arial" w:cs="Arial"/>
          <w:b/>
          <w:bCs/>
          <w:color w:val="000000"/>
          <w:sz w:val="32"/>
          <w:szCs w:val="32"/>
          <w:lang w:val="en-IN" w:eastAsia="en-IN"/>
        </w:rPr>
        <w:tab/>
      </w:r>
      <w:r w:rsidRPr="00F421C8">
        <w:rPr>
          <w:rFonts w:ascii="Arial" w:hAnsi="Arial" w:cs="Arial"/>
          <w:b/>
          <w:bCs/>
          <w:color w:val="000000"/>
          <w:sz w:val="32"/>
          <w:szCs w:val="32"/>
          <w:lang w:val="en-IN" w:eastAsia="en-IN"/>
        </w:rPr>
        <w:tab/>
      </w:r>
    </w:p>
    <w:p w14:paraId="392422A0" w14:textId="10F8AEC9" w:rsidR="00DE3090" w:rsidRPr="005970C8" w:rsidRDefault="00DE3090" w:rsidP="005E74B6">
      <w:pPr>
        <w:widowControl/>
        <w:autoSpaceDE/>
        <w:autoSpaceDN/>
        <w:jc w:val="both"/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</w:pPr>
      <w:r w:rsidRPr="00BE607D">
        <w:rPr>
          <w:rFonts w:ascii="Arial" w:eastAsia="Times New Roman" w:hAnsi="Arial" w:cs="Arial"/>
          <w:sz w:val="20"/>
          <w:szCs w:val="20"/>
          <w:lang w:val="en-IN" w:eastAsia="en-IN"/>
        </w:rPr>
        <w:t>Gainesville, FL</w:t>
      </w:r>
      <w:r>
        <w:rPr>
          <w:rFonts w:ascii="Arial" w:eastAsia="Times New Roman" w:hAnsi="Arial" w:cs="Arial"/>
          <w:sz w:val="20"/>
          <w:szCs w:val="20"/>
          <w:lang w:val="en-IN" w:eastAsia="en-IN"/>
        </w:rPr>
        <w:t xml:space="preserve"> </w:t>
      </w:r>
      <w:r w:rsidRPr="0086731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| </w:t>
      </w:r>
      <w:hyperlink r:id="rId8" w:history="1">
        <w:r w:rsidRPr="002E0E14">
          <w:rPr>
            <w:rStyle w:val="Hyperlink"/>
            <w:rFonts w:ascii="Arial" w:eastAsia="Times New Roman" w:hAnsi="Arial" w:cs="Arial"/>
            <w:sz w:val="20"/>
            <w:szCs w:val="20"/>
            <w:lang w:val="en-IN" w:eastAsia="en-IN"/>
          </w:rPr>
          <w:t>3522816395</w:t>
        </w:r>
      </w:hyperlink>
      <w:r w:rsidRPr="0086731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| </w:t>
      </w:r>
      <w:hyperlink r:id="rId9" w:history="1">
        <w:r w:rsidRPr="0086731B">
          <w:rPr>
            <w:rStyle w:val="Hyperlink"/>
            <w:rFonts w:ascii="Arial" w:eastAsia="Times New Roman" w:hAnsi="Arial" w:cs="Arial"/>
            <w:sz w:val="20"/>
            <w:szCs w:val="20"/>
            <w:lang w:val="en-IN" w:eastAsia="en-IN"/>
          </w:rPr>
          <w:t>bhanuprakashreddygundam@gmail.com</w:t>
        </w:r>
      </w:hyperlink>
      <w:r w:rsidRPr="0086731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| </w:t>
      </w:r>
      <w:r w:rsidRPr="002763C1">
        <w:rPr>
          <w:rFonts w:ascii="Arial" w:eastAsia="Times New Roman" w:hAnsi="Arial" w:cs="Arial"/>
          <w:sz w:val="20"/>
          <w:szCs w:val="20"/>
          <w:lang w:val="en-IN" w:eastAsia="en-IN"/>
        </w:rPr>
        <w:t>linkedin.com/in/</w:t>
      </w:r>
      <w:proofErr w:type="spellStart"/>
      <w:r w:rsidRPr="002763C1">
        <w:rPr>
          <w:rFonts w:ascii="Arial" w:eastAsia="Times New Roman" w:hAnsi="Arial" w:cs="Arial"/>
          <w:sz w:val="20"/>
          <w:szCs w:val="20"/>
          <w:lang w:val="en-IN" w:eastAsia="en-IN"/>
        </w:rPr>
        <w:t>gbpr</w:t>
      </w:r>
      <w:proofErr w:type="spellEnd"/>
      <w:r w:rsidRPr="002763C1">
        <w:rPr>
          <w:rFonts w:ascii="Arial" w:eastAsia="Times New Roman" w:hAnsi="Arial" w:cs="Arial"/>
          <w:sz w:val="20"/>
          <w:szCs w:val="20"/>
          <w:lang w:val="en-IN" w:eastAsia="en-IN"/>
        </w:rPr>
        <w:t>/</w:t>
      </w:r>
      <w:r w:rsidRPr="0086731B">
        <w:rPr>
          <w:rFonts w:ascii="Arial" w:eastAsia="Times New Roman" w:hAnsi="Arial" w:cs="Arial"/>
          <w:color w:val="000000"/>
          <w:sz w:val="20"/>
          <w:szCs w:val="20"/>
          <w:lang w:val="en-IN" w:eastAsia="en-IN"/>
        </w:rPr>
        <w:t xml:space="preserve"> | </w:t>
      </w:r>
      <w:r w:rsidRPr="002763C1">
        <w:rPr>
          <w:rFonts w:ascii="Arial" w:eastAsia="Times New Roman" w:hAnsi="Arial" w:cs="Arial"/>
          <w:sz w:val="20"/>
          <w:szCs w:val="20"/>
          <w:lang w:val="en-IN" w:eastAsia="en-IN"/>
        </w:rPr>
        <w:t>github.com/</w:t>
      </w:r>
      <w:proofErr w:type="spellStart"/>
      <w:r w:rsidRPr="002763C1">
        <w:rPr>
          <w:rFonts w:ascii="Arial" w:eastAsia="Times New Roman" w:hAnsi="Arial" w:cs="Arial"/>
          <w:sz w:val="20"/>
          <w:szCs w:val="20"/>
          <w:lang w:val="en-IN" w:eastAsia="en-IN"/>
        </w:rPr>
        <w:t>bhanudotpy</w:t>
      </w:r>
      <w:proofErr w:type="spellEnd"/>
    </w:p>
    <w:p w14:paraId="3A512366" w14:textId="08138BA6" w:rsidR="00DE3090" w:rsidRPr="000C2A32" w:rsidRDefault="00DE3090" w:rsidP="00E14AEA">
      <w:pPr>
        <w:pStyle w:val="Header"/>
        <w:spacing w:before="100" w:after="40"/>
        <w:rPr>
          <w:rStyle w:val="Strong"/>
          <w:rFonts w:cs="Arial"/>
          <w:b/>
          <w:bCs w:val="0"/>
          <w:szCs w:val="20"/>
        </w:rPr>
        <w:sectPr w:rsidR="00DE3090" w:rsidRPr="000C2A32" w:rsidSect="00DE3090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0C2A32">
        <w:rPr>
          <w:rFonts w:cs="Arial"/>
          <w:szCs w:val="20"/>
        </w:rPr>
        <w:t>S</w:t>
      </w:r>
      <w:r w:rsidR="00F421C8">
        <w:rPr>
          <w:rFonts w:cs="Arial"/>
          <w:szCs w:val="20"/>
        </w:rPr>
        <w:t>ummary</w:t>
      </w:r>
    </w:p>
    <w:p w14:paraId="55C7E0A3" w14:textId="092817DE" w:rsidR="00DE3090" w:rsidRDefault="007E4F7B" w:rsidP="00DE3090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[summary]</w:t>
      </w:r>
    </w:p>
    <w:p w14:paraId="2C969E40" w14:textId="77777777" w:rsidR="007B0BA4" w:rsidRPr="000C2A32" w:rsidRDefault="007B0BA4" w:rsidP="00E14AEA">
      <w:pPr>
        <w:pStyle w:val="Header"/>
        <w:spacing w:before="100" w:after="40"/>
        <w:rPr>
          <w:rFonts w:cs="Arial"/>
          <w:szCs w:val="20"/>
        </w:rPr>
      </w:pPr>
      <w:r w:rsidRPr="000C2A32">
        <w:rPr>
          <w:rFonts w:cs="Arial"/>
          <w:szCs w:val="20"/>
          <w:lang w:val="en-IN" w:eastAsia="en-IN"/>
        </w:rPr>
        <w:t>Education</w:t>
      </w:r>
    </w:p>
    <w:p w14:paraId="2941D7EA" w14:textId="77777777" w:rsidR="007B0BA4" w:rsidRPr="000C2A32" w:rsidRDefault="007B0BA4" w:rsidP="007B0BA4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</w:pP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University of Florida | Gainesville, Florida, USA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ab/>
      </w: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 xml:space="preserve">JAN 2024 </w:t>
      </w:r>
      <w:r w:rsidRPr="000C2A32">
        <w:rPr>
          <w:rFonts w:ascii="Arial" w:hAnsi="Arial" w:cs="Arial"/>
          <w:b/>
          <w:bCs/>
          <w:sz w:val="18"/>
          <w:szCs w:val="18"/>
          <w:lang w:val="en-IN" w:eastAsia="en-IN"/>
        </w:rPr>
        <w:t xml:space="preserve">- </w:t>
      </w: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DEC 2025</w:t>
      </w:r>
    </w:p>
    <w:p w14:paraId="5E04FD9A" w14:textId="77777777" w:rsidR="007B0BA4" w:rsidRPr="00983CE7" w:rsidRDefault="007B0BA4" w:rsidP="007B0BA4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</w:pPr>
      <w:r w:rsidRPr="000C2A32"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IN" w:eastAsia="en-IN"/>
        </w:rPr>
        <w:t>Master of Science in Computer And Information Science</w:t>
      </w:r>
      <w:r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IN" w:eastAsia="en-IN"/>
        </w:rPr>
        <w:tab/>
      </w:r>
      <w:r w:rsidRPr="00983CE7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CGPA: 3.81</w:t>
      </w:r>
    </w:p>
    <w:p w14:paraId="0081F5BC" w14:textId="77777777" w:rsidR="007B0BA4" w:rsidRPr="000C2A32" w:rsidRDefault="007B0BA4" w:rsidP="007B0BA4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0C2A32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Relevant coursework: Advance Data structures; Data Engineering; Computer Networks; NLP Applications; UX Design</w:t>
      </w:r>
      <w:r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and more</w:t>
      </w:r>
      <w:r w:rsidRPr="000C2A32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.</w:t>
      </w:r>
    </w:p>
    <w:p w14:paraId="14BCD948" w14:textId="77777777" w:rsidR="007B0BA4" w:rsidRPr="000C2A32" w:rsidRDefault="007B0BA4" w:rsidP="005E74B6">
      <w:pPr>
        <w:widowControl/>
        <w:shd w:val="clear" w:color="auto" w:fill="FFFFFF"/>
        <w:tabs>
          <w:tab w:val="left" w:pos="8640"/>
        </w:tabs>
        <w:autoSpaceDE/>
        <w:autoSpaceDN/>
        <w:spacing w:before="100"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</w:pP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Bennett University | Greater Noida, Uttar Pradesh, INDIA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ab/>
      </w: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 xml:space="preserve">JUL 2020 </w:t>
      </w:r>
      <w:r w:rsidRPr="000C2A32">
        <w:rPr>
          <w:rFonts w:ascii="Arial" w:hAnsi="Arial" w:cs="Arial"/>
          <w:b/>
          <w:bCs/>
          <w:sz w:val="18"/>
          <w:szCs w:val="18"/>
          <w:lang w:val="en-IN" w:eastAsia="en-IN"/>
        </w:rPr>
        <w:t>-</w:t>
      </w:r>
      <w:r w:rsidRPr="000C2A32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 xml:space="preserve"> DEC 2023</w:t>
      </w:r>
    </w:p>
    <w:p w14:paraId="2BE86A89" w14:textId="77777777" w:rsidR="007B0BA4" w:rsidRDefault="007B0BA4" w:rsidP="007B0BA4">
      <w:pPr>
        <w:widowControl/>
        <w:shd w:val="clear" w:color="auto" w:fill="FFFFFF"/>
        <w:tabs>
          <w:tab w:val="left" w:pos="8640"/>
        </w:tabs>
        <w:autoSpaceDE/>
        <w:autoSpaceDN/>
        <w:jc w:val="both"/>
        <w:rPr>
          <w:rFonts w:ascii="Arial" w:eastAsia="Times New Roman" w:hAnsi="Arial" w:cs="Arial"/>
          <w:b/>
          <w:bCs/>
          <w:color w:val="000000"/>
          <w:sz w:val="18"/>
          <w:szCs w:val="18"/>
          <w:u w:val="single"/>
          <w:lang w:val="en-IN" w:eastAsia="en-IN"/>
        </w:rPr>
      </w:pPr>
      <w:r w:rsidRPr="000C2A32"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IN" w:eastAsia="en-IN"/>
        </w:rPr>
        <w:t>Bachelor of Technology in Computer Science</w:t>
      </w:r>
      <w:r>
        <w:rPr>
          <w:rFonts w:ascii="Arial" w:eastAsia="Times New Roman" w:hAnsi="Arial" w:cs="Arial"/>
          <w:b/>
          <w:bCs/>
          <w:i/>
          <w:iCs/>
          <w:color w:val="000000"/>
          <w:sz w:val="18"/>
          <w:szCs w:val="18"/>
          <w:lang w:val="en-IN" w:eastAsia="en-IN"/>
        </w:rPr>
        <w:tab/>
      </w:r>
      <w:r w:rsidRPr="00983CE7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CGPA: 9.4</w:t>
      </w:r>
    </w:p>
    <w:p w14:paraId="0E4BE4C6" w14:textId="77777777" w:rsidR="007B0BA4" w:rsidRPr="007B39E2" w:rsidRDefault="007B0BA4" w:rsidP="007B0BA4">
      <w:pPr>
        <w:widowControl/>
        <w:numPr>
          <w:ilvl w:val="0"/>
          <w:numId w:val="1"/>
        </w:numPr>
        <w:shd w:val="clear" w:color="auto" w:fill="FFFFFF"/>
        <w:autoSpaceDE/>
        <w:autoSpaceDN/>
        <w:ind w:left="180" w:hanging="180"/>
        <w:jc w:val="both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0C2A32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Relevant coursework: </w:t>
      </w:r>
      <w:r w:rsidRPr="007B39E2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Database management systems; </w:t>
      </w:r>
      <w:r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ML; </w:t>
      </w:r>
      <w:r w:rsidRPr="007B39E2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Operating systems; High-performance computing; Web Technologies.</w:t>
      </w:r>
    </w:p>
    <w:p w14:paraId="10943758" w14:textId="77777777" w:rsidR="007B0BA4" w:rsidRPr="000C2A32" w:rsidRDefault="007B0BA4" w:rsidP="00E14AEA">
      <w:pPr>
        <w:pStyle w:val="Header"/>
        <w:spacing w:before="100" w:after="40"/>
        <w:rPr>
          <w:rStyle w:val="Strong"/>
          <w:rFonts w:cs="Arial"/>
          <w:b/>
          <w:bCs w:val="0"/>
          <w:szCs w:val="20"/>
        </w:rPr>
        <w:sectPr w:rsidR="007B0BA4" w:rsidRPr="000C2A32" w:rsidSect="007B0BA4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0C2A32">
        <w:rPr>
          <w:rFonts w:cs="Arial"/>
          <w:szCs w:val="20"/>
        </w:rPr>
        <w:t>Ski</w:t>
      </w:r>
      <w:r>
        <w:rPr>
          <w:rFonts w:cs="Arial"/>
          <w:szCs w:val="20"/>
        </w:rPr>
        <w:t xml:space="preserve">lls and </w:t>
      </w:r>
      <w:r>
        <w:t>Certifications</w:t>
      </w:r>
    </w:p>
    <w:p w14:paraId="211BD7AA" w14:textId="77777777" w:rsidR="007B0BA4" w:rsidRDefault="007B0BA4" w:rsidP="007B0BA4">
      <w:pPr>
        <w:pStyle w:val="BodyText"/>
        <w:spacing w:before="0"/>
        <w:rPr>
          <w:rStyle w:val="Strong"/>
          <w:rFonts w:ascii="Arial" w:hAnsi="Arial" w:cs="Arial"/>
          <w:sz w:val="18"/>
          <w:szCs w:val="18"/>
        </w:rPr>
      </w:pPr>
      <w:r>
        <w:rPr>
          <w:rStyle w:val="Strong"/>
          <w:rFonts w:ascii="Arial" w:hAnsi="Arial" w:cs="Arial"/>
          <w:sz w:val="18"/>
          <w:szCs w:val="18"/>
        </w:rPr>
        <w:t>[skills]</w:t>
      </w:r>
    </w:p>
    <w:p w14:paraId="5E598D82" w14:textId="44A749D5" w:rsidR="007B0BA4" w:rsidRPr="007B0BA4" w:rsidRDefault="007B0BA4" w:rsidP="007B0BA4">
      <w:pPr>
        <w:pStyle w:val="BodyText"/>
        <w:spacing w:before="0"/>
        <w:rPr>
          <w:rFonts w:ascii="Arial" w:hAnsi="Arial" w:cs="Arial"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sz w:val="18"/>
          <w:szCs w:val="18"/>
        </w:rPr>
        <w:t>C</w:t>
      </w:r>
      <w:r w:rsidRPr="006920B6">
        <w:rPr>
          <w:rFonts w:ascii="Arial" w:hAnsi="Arial" w:cs="Arial"/>
          <w:b/>
          <w:bCs/>
          <w:sz w:val="18"/>
          <w:szCs w:val="18"/>
        </w:rPr>
        <w:t>ertifications</w:t>
      </w:r>
      <w:r>
        <w:rPr>
          <w:rFonts w:ascii="Arial" w:hAnsi="Arial" w:cs="Arial"/>
          <w:b/>
          <w:bCs/>
          <w:sz w:val="18"/>
          <w:szCs w:val="18"/>
        </w:rPr>
        <w:t xml:space="preserve">: </w:t>
      </w:r>
      <w:hyperlink r:id="rId10" w:history="1">
        <w:r w:rsidRPr="00221721">
          <w:rPr>
            <w:rStyle w:val="Hyperlink"/>
            <w:rFonts w:ascii="Arial" w:hAnsi="Arial" w:cs="Arial"/>
            <w:sz w:val="18"/>
            <w:szCs w:val="18"/>
            <w:lang w:val="en-IN" w:eastAsia="en-IN"/>
          </w:rPr>
          <w:t>Secure Software Design</w:t>
        </w:r>
      </w:hyperlink>
      <w:r>
        <w:rPr>
          <w:rFonts w:ascii="Arial" w:hAnsi="Arial" w:cs="Arial"/>
          <w:sz w:val="18"/>
          <w:szCs w:val="18"/>
          <w:lang w:val="en-IN" w:eastAsia="en-IN"/>
        </w:rPr>
        <w:t xml:space="preserve">, </w:t>
      </w:r>
      <w:hyperlink r:id="rId11" w:history="1">
        <w:r w:rsidRPr="00221721">
          <w:rPr>
            <w:rStyle w:val="Hyperlink"/>
            <w:sz w:val="18"/>
            <w:szCs w:val="18"/>
            <w:lang w:val="en-IN" w:eastAsia="en-IN"/>
          </w:rPr>
          <w:t>Python for Data Science, AI &amp; Development</w:t>
        </w:r>
      </w:hyperlink>
      <w:r>
        <w:rPr>
          <w:rFonts w:ascii="Arial" w:hAnsi="Arial" w:cs="Arial"/>
          <w:sz w:val="18"/>
          <w:szCs w:val="18"/>
          <w:lang w:val="en-IN" w:eastAsia="en-IN"/>
        </w:rPr>
        <w:t xml:space="preserve">, </w:t>
      </w:r>
      <w:hyperlink r:id="rId12" w:history="1">
        <w:r w:rsidRPr="00221721">
          <w:rPr>
            <w:rStyle w:val="Hyperlink"/>
            <w:sz w:val="18"/>
            <w:szCs w:val="18"/>
            <w:lang w:val="en-IN" w:eastAsia="en-IN"/>
          </w:rPr>
          <w:t>Object-Oriented Data Structures in C++</w:t>
        </w:r>
      </w:hyperlink>
      <w:r>
        <w:rPr>
          <w:rFonts w:ascii="Arial" w:hAnsi="Arial" w:cs="Arial"/>
          <w:sz w:val="18"/>
          <w:szCs w:val="18"/>
          <w:lang w:val="en-IN" w:eastAsia="en-IN"/>
        </w:rPr>
        <w:t xml:space="preserve">, </w:t>
      </w:r>
      <w:hyperlink r:id="rId13" w:history="1">
        <w:r w:rsidRPr="00221721">
          <w:rPr>
            <w:rStyle w:val="Hyperlink"/>
            <w:rFonts w:ascii="Arial" w:hAnsi="Arial" w:cs="Arial"/>
            <w:sz w:val="18"/>
            <w:szCs w:val="18"/>
            <w:lang w:val="en-IN" w:eastAsia="en-IN"/>
          </w:rPr>
          <w:t>Introduction to NoSQL Databases</w:t>
        </w:r>
      </w:hyperlink>
      <w:r>
        <w:rPr>
          <w:rFonts w:ascii="Arial" w:hAnsi="Arial" w:cs="Arial"/>
          <w:sz w:val="18"/>
          <w:szCs w:val="18"/>
          <w:lang w:val="en-IN" w:eastAsia="en-IN"/>
        </w:rPr>
        <w:t xml:space="preserve">, </w:t>
      </w:r>
      <w:hyperlink r:id="rId14" w:history="1">
        <w:r w:rsidRPr="007B0BA4">
          <w:rPr>
            <w:rStyle w:val="Hyperlink"/>
            <w:rFonts w:ascii="Arial" w:hAnsi="Arial" w:cs="Arial"/>
            <w:sz w:val="18"/>
            <w:szCs w:val="18"/>
            <w:lang w:val="en-IN" w:eastAsia="en-IN"/>
          </w:rPr>
          <w:t>Introduction to Data Engineering</w:t>
        </w:r>
      </w:hyperlink>
    </w:p>
    <w:p w14:paraId="148E36CC" w14:textId="1357AB02" w:rsidR="00DE3090" w:rsidRPr="000C2A32" w:rsidRDefault="00DE3090" w:rsidP="00E14AEA">
      <w:pPr>
        <w:pStyle w:val="Header"/>
        <w:spacing w:before="100" w:after="40"/>
        <w:rPr>
          <w:rFonts w:cs="Arial"/>
          <w:szCs w:val="20"/>
          <w:lang w:val="en-IN" w:eastAsia="en-IN"/>
        </w:rPr>
      </w:pPr>
      <w:r>
        <w:rPr>
          <w:rFonts w:cs="Arial"/>
          <w:szCs w:val="20"/>
        </w:rPr>
        <w:t>Experience</w:t>
      </w:r>
    </w:p>
    <w:p w14:paraId="2ED8EC81" w14:textId="43F3CC7E" w:rsidR="00DE3090" w:rsidRPr="000C2A32" w:rsidRDefault="00A72716" w:rsidP="00983CE7">
      <w:pPr>
        <w:tabs>
          <w:tab w:val="left" w:pos="8640"/>
        </w:tabs>
        <w:rPr>
          <w:rFonts w:ascii="Arial" w:hAnsi="Arial" w:cs="Arial"/>
          <w:b/>
          <w:b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A72716">
        <w:rPr>
          <w:rFonts w:ascii="Arial" w:hAnsi="Arial" w:cs="Arial"/>
          <w:b/>
          <w:bCs/>
          <w:sz w:val="18"/>
          <w:szCs w:val="18"/>
          <w:lang w:val="en-IN" w:eastAsia="en-IN"/>
        </w:rPr>
        <w:t>experience_</w:t>
      </w:r>
      <w:r w:rsidR="00EA5CF1">
        <w:rPr>
          <w:rFonts w:ascii="Arial" w:hAnsi="Arial" w:cs="Arial"/>
          <w:b/>
          <w:bCs/>
          <w:sz w:val="18"/>
          <w:szCs w:val="18"/>
          <w:lang w:val="en-IN" w:eastAsia="en-IN"/>
        </w:rPr>
        <w:t>1_</w:t>
      </w:r>
      <w:r w:rsidRPr="00A72716">
        <w:rPr>
          <w:rFonts w:ascii="Arial" w:hAnsi="Arial" w:cs="Arial"/>
          <w:b/>
          <w:bCs/>
          <w:sz w:val="18"/>
          <w:szCs w:val="18"/>
          <w:lang w:val="en-IN" w:eastAsia="en-IN"/>
        </w:rPr>
        <w:t>title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  <w:r w:rsidR="001A6293">
        <w:rPr>
          <w:rFonts w:ascii="Arial" w:hAnsi="Arial" w:cs="Arial"/>
          <w:b/>
          <w:bCs/>
          <w:sz w:val="18"/>
          <w:szCs w:val="18"/>
          <w:lang w:val="en-IN" w:eastAsia="en-IN"/>
        </w:rPr>
        <w:tab/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A72716">
        <w:rPr>
          <w:rFonts w:ascii="Arial" w:hAnsi="Arial" w:cs="Arial"/>
          <w:b/>
          <w:bCs/>
          <w:sz w:val="18"/>
          <w:szCs w:val="18"/>
          <w:lang w:val="en-IN" w:eastAsia="en-IN"/>
        </w:rPr>
        <w:t>experience_</w:t>
      </w:r>
      <w:r w:rsidR="00EA5CF1">
        <w:rPr>
          <w:rFonts w:ascii="Arial" w:hAnsi="Arial" w:cs="Arial"/>
          <w:b/>
          <w:bCs/>
          <w:sz w:val="18"/>
          <w:szCs w:val="18"/>
          <w:lang w:val="en-IN" w:eastAsia="en-IN"/>
        </w:rPr>
        <w:t>1_</w:t>
      </w:r>
      <w:r w:rsidRPr="00A72716">
        <w:rPr>
          <w:rFonts w:ascii="Arial" w:hAnsi="Arial" w:cs="Arial"/>
          <w:b/>
          <w:bCs/>
          <w:sz w:val="18"/>
          <w:szCs w:val="18"/>
          <w:lang w:val="en-IN" w:eastAsia="en-IN"/>
        </w:rPr>
        <w:t>duration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</w:p>
    <w:p w14:paraId="52F5D3C6" w14:textId="356C2B1E" w:rsidR="00DE3090" w:rsidRDefault="00A72716" w:rsidP="00983CE7">
      <w:pPr>
        <w:rPr>
          <w:rFonts w:ascii="Arial" w:hAnsi="Arial" w:cs="Arial"/>
          <w:b/>
          <w:b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[</w:t>
      </w:r>
      <w:r w:rsidRPr="00A72716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experience_</w:t>
      </w:r>
      <w:r w:rsidR="00EA5CF1">
        <w:rPr>
          <w:rFonts w:ascii="Arial" w:hAnsi="Arial" w:cs="Arial"/>
          <w:b/>
          <w:bCs/>
          <w:sz w:val="18"/>
          <w:szCs w:val="18"/>
          <w:lang w:val="en-IN" w:eastAsia="en-IN"/>
        </w:rPr>
        <w:t>1_</w:t>
      </w:r>
      <w:r w:rsidRPr="00A72716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company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]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 xml:space="preserve"> </w:t>
      </w:r>
      <w:r w:rsidR="00DE3090" w:rsidRPr="000C2A32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 xml:space="preserve">– 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[</w:t>
      </w:r>
      <w:r w:rsidRPr="00A72716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experience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_</w:t>
      </w:r>
      <w:r w:rsidR="00EA5CF1">
        <w:rPr>
          <w:rFonts w:ascii="Arial" w:hAnsi="Arial" w:cs="Arial"/>
          <w:b/>
          <w:bCs/>
          <w:sz w:val="18"/>
          <w:szCs w:val="18"/>
          <w:lang w:val="en-IN" w:eastAsia="en-IN"/>
        </w:rPr>
        <w:t>1_</w:t>
      </w:r>
      <w:r w:rsidRPr="00A72716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location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]</w:t>
      </w:r>
    </w:p>
    <w:p w14:paraId="65FC3DC3" w14:textId="331BCACF" w:rsidR="00EA5CF1" w:rsidRPr="00A72716" w:rsidRDefault="00A72716" w:rsidP="00625132">
      <w:pPr>
        <w:rPr>
          <w:rFonts w:ascii="Arial" w:hAnsi="Arial" w:cs="Arial"/>
          <w:sz w:val="18"/>
          <w:szCs w:val="18"/>
          <w:lang w:val="en-IN" w:eastAsia="en-IN"/>
        </w:rPr>
      </w:pPr>
      <w:r w:rsidRPr="00CB52E7">
        <w:rPr>
          <w:rFonts w:ascii="Arial" w:hAnsi="Arial" w:cs="Arial"/>
          <w:sz w:val="18"/>
          <w:szCs w:val="18"/>
          <w:lang w:val="en-IN" w:eastAsia="en-IN"/>
        </w:rPr>
        <w:t>[experience</w:t>
      </w:r>
      <w:r w:rsidR="00983CE7">
        <w:rPr>
          <w:rFonts w:ascii="Arial" w:hAnsi="Arial" w:cs="Arial"/>
          <w:sz w:val="18"/>
          <w:szCs w:val="18"/>
          <w:lang w:val="en-IN" w:eastAsia="en-IN"/>
        </w:rPr>
        <w:t>_1_</w:t>
      </w:r>
      <w:r w:rsidRPr="00CB52E7">
        <w:rPr>
          <w:rFonts w:ascii="Arial" w:hAnsi="Arial" w:cs="Arial"/>
          <w:sz w:val="18"/>
          <w:szCs w:val="18"/>
          <w:lang w:val="en-IN" w:eastAsia="en-IN"/>
        </w:rPr>
        <w:t>bullets]</w:t>
      </w:r>
    </w:p>
    <w:p w14:paraId="737E7446" w14:textId="55275D6C" w:rsidR="00DE3090" w:rsidRPr="000C2A32" w:rsidRDefault="00DE3090" w:rsidP="00E14AEA">
      <w:pPr>
        <w:pStyle w:val="Header"/>
        <w:spacing w:before="100" w:after="40"/>
        <w:rPr>
          <w:rFonts w:cs="Arial"/>
          <w:szCs w:val="20"/>
          <w:lang w:val="en-IN" w:eastAsia="en-IN"/>
        </w:rPr>
      </w:pPr>
      <w:r w:rsidRPr="000C2A32">
        <w:rPr>
          <w:rFonts w:cs="Arial"/>
          <w:szCs w:val="20"/>
        </w:rPr>
        <w:t>Projects</w:t>
      </w:r>
    </w:p>
    <w:p w14:paraId="553F848F" w14:textId="622A5B14" w:rsidR="00DE3090" w:rsidRDefault="002E7A21" w:rsidP="00983CE7">
      <w:pPr>
        <w:pStyle w:val="NoSpacing"/>
        <w:tabs>
          <w:tab w:val="left" w:pos="8640"/>
        </w:tabs>
        <w:jc w:val="both"/>
        <w:rPr>
          <w:rFonts w:ascii="Arial" w:hAnsi="Arial" w:cs="Arial"/>
          <w:b/>
          <w:b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project_1_title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  <w:r w:rsidR="001A6293">
        <w:rPr>
          <w:rFonts w:ascii="Arial" w:hAnsi="Arial" w:cs="Arial"/>
          <w:b/>
          <w:bCs/>
          <w:sz w:val="18"/>
          <w:szCs w:val="18"/>
          <w:lang w:val="en-IN" w:eastAsia="en-IN"/>
        </w:rPr>
        <w:tab/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project_1_duration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</w:p>
    <w:p w14:paraId="00CD47C8" w14:textId="0D02F4E4" w:rsidR="00DE3090" w:rsidRPr="000C2A32" w:rsidRDefault="002E7A21" w:rsidP="00983CE7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project_1_tech_summary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]</w:t>
      </w:r>
    </w:p>
    <w:p w14:paraId="3C794870" w14:textId="6E0342B1" w:rsidR="00762887" w:rsidRDefault="002E7A21" w:rsidP="002E7A21">
      <w:pPr>
        <w:pStyle w:val="NoSpacing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[</w:t>
      </w:r>
      <w:r w:rsidRPr="002E7A21">
        <w:rPr>
          <w:rFonts w:ascii="Arial" w:hAnsi="Arial" w:cs="Arial"/>
          <w:sz w:val="18"/>
          <w:szCs w:val="18"/>
        </w:rPr>
        <w:t>project_1_bullets</w:t>
      </w:r>
      <w:r>
        <w:rPr>
          <w:rFonts w:ascii="Arial" w:hAnsi="Arial" w:cs="Arial"/>
          <w:sz w:val="18"/>
          <w:szCs w:val="18"/>
        </w:rPr>
        <w:t>]</w:t>
      </w:r>
    </w:p>
    <w:p w14:paraId="6892A12F" w14:textId="60B0B3CC" w:rsidR="00DE3090" w:rsidRDefault="002E7A21" w:rsidP="005E74B6">
      <w:pPr>
        <w:pStyle w:val="NoSpacing"/>
        <w:tabs>
          <w:tab w:val="left" w:pos="8640"/>
        </w:tabs>
        <w:spacing w:before="100"/>
        <w:jc w:val="both"/>
        <w:rPr>
          <w:rFonts w:ascii="Arial" w:hAnsi="Arial" w:cs="Arial"/>
          <w:b/>
          <w:b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project_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2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_title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  <w:r w:rsidR="001A6293">
        <w:rPr>
          <w:rFonts w:ascii="Arial" w:hAnsi="Arial" w:cs="Arial"/>
          <w:b/>
          <w:bCs/>
          <w:sz w:val="18"/>
          <w:szCs w:val="18"/>
          <w:lang w:val="en-IN" w:eastAsia="en-IN"/>
        </w:rPr>
        <w:tab/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project_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2</w:t>
      </w:r>
      <w:r w:rsidRPr="002E7A21">
        <w:rPr>
          <w:rFonts w:ascii="Arial" w:hAnsi="Arial" w:cs="Arial"/>
          <w:b/>
          <w:bCs/>
          <w:sz w:val="18"/>
          <w:szCs w:val="18"/>
          <w:lang w:val="en-IN" w:eastAsia="en-IN"/>
        </w:rPr>
        <w:t>_duration</w:t>
      </w:r>
      <w:r>
        <w:rPr>
          <w:rFonts w:ascii="Arial" w:hAnsi="Arial" w:cs="Arial"/>
          <w:b/>
          <w:bCs/>
          <w:sz w:val="18"/>
          <w:szCs w:val="18"/>
          <w:lang w:val="en-IN" w:eastAsia="en-IN"/>
        </w:rPr>
        <w:t>]</w:t>
      </w:r>
    </w:p>
    <w:p w14:paraId="5C3E7E3C" w14:textId="1C6CB143" w:rsidR="00DE3090" w:rsidRPr="00EF1D36" w:rsidRDefault="002E7A21" w:rsidP="00983CE7">
      <w:pPr>
        <w:pStyle w:val="NoSpacing"/>
        <w:jc w:val="both"/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</w:pP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[</w:t>
      </w:r>
      <w:r w:rsidRPr="002E7A21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project_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2</w:t>
      </w:r>
      <w:r w:rsidRPr="002E7A21"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_tech_summary</w:t>
      </w:r>
      <w:r>
        <w:rPr>
          <w:rFonts w:ascii="Arial" w:hAnsi="Arial" w:cs="Arial"/>
          <w:b/>
          <w:bCs/>
          <w:i/>
          <w:iCs/>
          <w:sz w:val="18"/>
          <w:szCs w:val="18"/>
          <w:lang w:val="en-IN" w:eastAsia="en-IN"/>
        </w:rPr>
        <w:t>]</w:t>
      </w:r>
    </w:p>
    <w:p w14:paraId="74656637" w14:textId="00AF1F23" w:rsidR="00DE3090" w:rsidRPr="002E7A21" w:rsidRDefault="002E7A21" w:rsidP="002E7A21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[</w:t>
      </w:r>
      <w:r w:rsidRPr="002E7A21">
        <w:rPr>
          <w:rFonts w:ascii="Arial" w:hAnsi="Arial" w:cs="Arial"/>
          <w:sz w:val="18"/>
          <w:szCs w:val="18"/>
        </w:rPr>
        <w:t>project_</w:t>
      </w:r>
      <w:r>
        <w:rPr>
          <w:rFonts w:ascii="Arial" w:hAnsi="Arial" w:cs="Arial"/>
          <w:sz w:val="18"/>
          <w:szCs w:val="18"/>
        </w:rPr>
        <w:t>2</w:t>
      </w:r>
      <w:r w:rsidRPr="002E7A21">
        <w:rPr>
          <w:rFonts w:ascii="Arial" w:hAnsi="Arial" w:cs="Arial"/>
          <w:sz w:val="18"/>
          <w:szCs w:val="18"/>
        </w:rPr>
        <w:t>_bullets</w:t>
      </w:r>
      <w:r>
        <w:rPr>
          <w:rFonts w:ascii="Arial" w:hAnsi="Arial" w:cs="Arial"/>
          <w:sz w:val="18"/>
          <w:szCs w:val="18"/>
        </w:rPr>
        <w:t>]</w:t>
      </w:r>
    </w:p>
    <w:p w14:paraId="45948D72" w14:textId="77777777" w:rsidR="005B3B7A" w:rsidRPr="000C2A32" w:rsidRDefault="005B3B7A" w:rsidP="00E14AEA">
      <w:pPr>
        <w:pStyle w:val="Header"/>
        <w:spacing w:before="100" w:after="40"/>
        <w:rPr>
          <w:rFonts w:cs="Arial"/>
          <w:szCs w:val="20"/>
          <w:lang w:val="en-IN" w:eastAsia="en-IN"/>
        </w:rPr>
      </w:pPr>
      <w:r w:rsidRPr="00EF1D36">
        <w:rPr>
          <w:rFonts w:cs="Arial"/>
          <w:szCs w:val="20"/>
        </w:rPr>
        <w:t>P</w:t>
      </w:r>
      <w:r>
        <w:rPr>
          <w:rFonts w:cs="Arial"/>
          <w:szCs w:val="20"/>
        </w:rPr>
        <w:t xml:space="preserve">ublications </w:t>
      </w:r>
      <w:r w:rsidRPr="000C2A32">
        <w:rPr>
          <w:rFonts w:cs="Arial"/>
          <w:szCs w:val="20"/>
          <w:lang w:val="en-IN" w:eastAsia="en-IN"/>
        </w:rPr>
        <w:t xml:space="preserve">And </w:t>
      </w:r>
      <w:r>
        <w:rPr>
          <w:rFonts w:cs="Arial"/>
          <w:szCs w:val="20"/>
          <w:lang w:val="en-IN" w:eastAsia="en-IN"/>
        </w:rPr>
        <w:t>Achievements</w:t>
      </w:r>
    </w:p>
    <w:p w14:paraId="6F031B83" w14:textId="77777777" w:rsidR="005B3B7A" w:rsidRPr="00252633" w:rsidRDefault="005B3B7A" w:rsidP="00983CE7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</w:pPr>
      <w:r w:rsidRPr="00252633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Published</w:t>
      </w:r>
      <w:r w:rsidRPr="00252633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a peer-reviewed research paper</w:t>
      </w:r>
      <w:r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</w:t>
      </w:r>
      <w:r w:rsidRPr="00FB0944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in IEEE Xplore</w:t>
      </w:r>
      <w:r w:rsidRPr="00252633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titled- </w:t>
      </w:r>
      <w:hyperlink r:id="rId15" w:history="1">
        <w:r w:rsidRPr="00252633">
          <w:rPr>
            <w:rStyle w:val="Hyperlink"/>
            <w:rFonts w:ascii="Arial" w:eastAsia="Times New Roman" w:hAnsi="Arial" w:cs="Arial"/>
            <w:b/>
            <w:bCs/>
            <w:sz w:val="18"/>
            <w:szCs w:val="18"/>
            <w:lang w:val="en-IN" w:eastAsia="en-IN"/>
          </w:rPr>
          <w:t>Compressed Deep Learning Model for Detecting COVID-19 Disease: A Genetic Algorithm based approach</w:t>
        </w:r>
      </w:hyperlink>
      <w:r w:rsidRPr="00252633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 xml:space="preserve"> at </w:t>
      </w:r>
      <w:proofErr w:type="spellStart"/>
      <w:r w:rsidRPr="00252633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>SmartTechCon</w:t>
      </w:r>
      <w:proofErr w:type="spellEnd"/>
      <w:r w:rsidRPr="00252633"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  <w:t xml:space="preserve"> 2023, Singapore</w:t>
      </w:r>
      <w:r w:rsidRPr="00252633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.</w:t>
      </w:r>
    </w:p>
    <w:p w14:paraId="65436D45" w14:textId="77777777" w:rsidR="005B3B7A" w:rsidRDefault="005B3B7A" w:rsidP="005B3B7A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</w:pPr>
      <w:r w:rsidRPr="005A68F9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Presented a machine learning–based Land Price Prediction solution at HERE Technologies’ Hackathon on Land and House Price Prediction, showcasing predictive modelling and technical problem-solving in real estate analytics.</w:t>
      </w:r>
    </w:p>
    <w:p w14:paraId="71FE5876" w14:textId="1E24CF2F" w:rsidR="005B3B7A" w:rsidRPr="00983CE7" w:rsidRDefault="005B3B7A" w:rsidP="00E1644A">
      <w:pPr>
        <w:widowControl/>
        <w:numPr>
          <w:ilvl w:val="0"/>
          <w:numId w:val="15"/>
        </w:numPr>
        <w:shd w:val="clear" w:color="auto" w:fill="FFFFFF"/>
        <w:autoSpaceDE/>
        <w:autoSpaceDN/>
        <w:ind w:left="180" w:hanging="180"/>
        <w:rPr>
          <w:rFonts w:ascii="Arial" w:eastAsia="Times New Roman" w:hAnsi="Arial" w:cs="Arial"/>
          <w:b/>
          <w:bCs/>
          <w:color w:val="000000"/>
          <w:sz w:val="18"/>
          <w:szCs w:val="18"/>
          <w:lang w:val="en-IN" w:eastAsia="en-IN"/>
        </w:rPr>
      </w:pPr>
      <w:r w:rsidRPr="00784A95"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Awarded USD 4,500 scholarship during Master’s at University of Florida and a 25% scholarship during undergraduate st</w:t>
      </w:r>
      <w:r>
        <w:rPr>
          <w:rFonts w:ascii="Arial" w:eastAsia="Times New Roman" w:hAnsi="Arial" w:cs="Arial"/>
          <w:color w:val="000000"/>
          <w:sz w:val="18"/>
          <w:szCs w:val="18"/>
          <w:lang w:val="en-IN" w:eastAsia="en-IN"/>
        </w:rPr>
        <w:t>udies.</w:t>
      </w:r>
    </w:p>
    <w:sectPr w:rsidR="005B3B7A" w:rsidRPr="00983CE7" w:rsidSect="006920B6">
      <w:type w:val="continuous"/>
      <w:pgSz w:w="12240" w:h="15840"/>
      <w:pgMar w:top="864" w:right="720" w:bottom="864" w:left="72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23ABB" w14:textId="77777777" w:rsidR="00350D48" w:rsidRDefault="00350D48" w:rsidP="00A121AD">
      <w:r>
        <w:separator/>
      </w:r>
    </w:p>
  </w:endnote>
  <w:endnote w:type="continuationSeparator" w:id="0">
    <w:p w14:paraId="62CF8D21" w14:textId="77777777" w:rsidR="00350D48" w:rsidRDefault="00350D48" w:rsidP="00A12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072D87" w14:textId="77777777" w:rsidR="00350D48" w:rsidRDefault="00350D48" w:rsidP="00A121AD">
      <w:r>
        <w:separator/>
      </w:r>
    </w:p>
  </w:footnote>
  <w:footnote w:type="continuationSeparator" w:id="0">
    <w:p w14:paraId="2AAD2CC9" w14:textId="77777777" w:rsidR="00350D48" w:rsidRDefault="00350D48" w:rsidP="00A12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42D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7E5"/>
    <w:multiLevelType w:val="hybridMultilevel"/>
    <w:tmpl w:val="676C0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109CE"/>
    <w:multiLevelType w:val="hybridMultilevel"/>
    <w:tmpl w:val="CD1EB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60C8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C4DB8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56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051"/>
    <w:multiLevelType w:val="hybridMultilevel"/>
    <w:tmpl w:val="A8D80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60E1"/>
    <w:multiLevelType w:val="multilevel"/>
    <w:tmpl w:val="CD84C7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C3CA2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34663"/>
    <w:multiLevelType w:val="hybridMultilevel"/>
    <w:tmpl w:val="321A9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711A8B"/>
    <w:multiLevelType w:val="hybridMultilevel"/>
    <w:tmpl w:val="EBB88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C38B9"/>
    <w:multiLevelType w:val="multilevel"/>
    <w:tmpl w:val="806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C2FCB"/>
    <w:multiLevelType w:val="multilevel"/>
    <w:tmpl w:val="8C869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31874"/>
    <w:multiLevelType w:val="hybridMultilevel"/>
    <w:tmpl w:val="97FC24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761307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156E3"/>
    <w:multiLevelType w:val="multilevel"/>
    <w:tmpl w:val="390872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A4757"/>
    <w:multiLevelType w:val="hybridMultilevel"/>
    <w:tmpl w:val="78F6D77E"/>
    <w:lvl w:ilvl="0" w:tplc="1C70459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0EA8"/>
    <w:multiLevelType w:val="hybridMultilevel"/>
    <w:tmpl w:val="CC848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95DFC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689F"/>
    <w:multiLevelType w:val="multilevel"/>
    <w:tmpl w:val="E9AAE3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465496"/>
    <w:multiLevelType w:val="hybridMultilevel"/>
    <w:tmpl w:val="2DE89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236C3A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6734E"/>
    <w:multiLevelType w:val="hybridMultilevel"/>
    <w:tmpl w:val="93AE1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D09FD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44061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5D6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920974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3C85"/>
    <w:multiLevelType w:val="hybridMultilevel"/>
    <w:tmpl w:val="1812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C13AB"/>
    <w:multiLevelType w:val="multilevel"/>
    <w:tmpl w:val="4D9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52D81"/>
    <w:multiLevelType w:val="multilevel"/>
    <w:tmpl w:val="D4D23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804616"/>
    <w:multiLevelType w:val="multilevel"/>
    <w:tmpl w:val="857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2724">
    <w:abstractNumId w:val="4"/>
  </w:num>
  <w:num w:numId="2" w16cid:durableId="187371399">
    <w:abstractNumId w:val="11"/>
  </w:num>
  <w:num w:numId="3" w16cid:durableId="1394695778">
    <w:abstractNumId w:val="3"/>
  </w:num>
  <w:num w:numId="4" w16cid:durableId="2067533136">
    <w:abstractNumId w:val="26"/>
  </w:num>
  <w:num w:numId="5" w16cid:durableId="1360623304">
    <w:abstractNumId w:val="14"/>
  </w:num>
  <w:num w:numId="6" w16cid:durableId="358749331">
    <w:abstractNumId w:val="8"/>
  </w:num>
  <w:num w:numId="7" w16cid:durableId="2125226221">
    <w:abstractNumId w:val="5"/>
  </w:num>
  <w:num w:numId="8" w16cid:durableId="363361254">
    <w:abstractNumId w:val="30"/>
  </w:num>
  <w:num w:numId="9" w16cid:durableId="808589744">
    <w:abstractNumId w:val="18"/>
  </w:num>
  <w:num w:numId="10" w16cid:durableId="1973945089">
    <w:abstractNumId w:val="25"/>
  </w:num>
  <w:num w:numId="11" w16cid:durableId="972562566">
    <w:abstractNumId w:val="28"/>
  </w:num>
  <w:num w:numId="12" w16cid:durableId="1589923794">
    <w:abstractNumId w:val="24"/>
  </w:num>
  <w:num w:numId="13" w16cid:durableId="1842311240">
    <w:abstractNumId w:val="21"/>
  </w:num>
  <w:num w:numId="14" w16cid:durableId="2001615767">
    <w:abstractNumId w:val="23"/>
  </w:num>
  <w:num w:numId="15" w16cid:durableId="1926183621">
    <w:abstractNumId w:val="0"/>
  </w:num>
  <w:num w:numId="16" w16cid:durableId="1109205641">
    <w:abstractNumId w:val="13"/>
  </w:num>
  <w:num w:numId="17" w16cid:durableId="1077509426">
    <w:abstractNumId w:val="20"/>
  </w:num>
  <w:num w:numId="18" w16cid:durableId="1666588479">
    <w:abstractNumId w:val="19"/>
  </w:num>
  <w:num w:numId="19" w16cid:durableId="1211259169">
    <w:abstractNumId w:val="7"/>
  </w:num>
  <w:num w:numId="20" w16cid:durableId="1125854026">
    <w:abstractNumId w:val="29"/>
  </w:num>
  <w:num w:numId="21" w16cid:durableId="1331328672">
    <w:abstractNumId w:val="6"/>
  </w:num>
  <w:num w:numId="22" w16cid:durableId="384597718">
    <w:abstractNumId w:val="9"/>
  </w:num>
  <w:num w:numId="23" w16cid:durableId="523977620">
    <w:abstractNumId w:val="15"/>
  </w:num>
  <w:num w:numId="24" w16cid:durableId="1562056163">
    <w:abstractNumId w:val="12"/>
  </w:num>
  <w:num w:numId="25" w16cid:durableId="636104871">
    <w:abstractNumId w:val="17"/>
  </w:num>
  <w:num w:numId="26" w16cid:durableId="1245728989">
    <w:abstractNumId w:val="27"/>
  </w:num>
  <w:num w:numId="27" w16cid:durableId="396588642">
    <w:abstractNumId w:val="22"/>
  </w:num>
  <w:num w:numId="28" w16cid:durableId="834301572">
    <w:abstractNumId w:val="1"/>
  </w:num>
  <w:num w:numId="29" w16cid:durableId="2090810776">
    <w:abstractNumId w:val="10"/>
  </w:num>
  <w:num w:numId="30" w16cid:durableId="283660873">
    <w:abstractNumId w:val="2"/>
  </w:num>
  <w:num w:numId="31" w16cid:durableId="1432311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IyNTQyNjcxMzcwNzZV0lEKTi0uzszPAykwqwUAZBDU4SwAAAA="/>
  </w:docVars>
  <w:rsids>
    <w:rsidRoot w:val="005D737F"/>
    <w:rsid w:val="00007495"/>
    <w:rsid w:val="00014249"/>
    <w:rsid w:val="00022409"/>
    <w:rsid w:val="00027878"/>
    <w:rsid w:val="000B08EF"/>
    <w:rsid w:val="000B7FA5"/>
    <w:rsid w:val="000C2A32"/>
    <w:rsid w:val="000C32AE"/>
    <w:rsid w:val="000C5186"/>
    <w:rsid w:val="000E0FCB"/>
    <w:rsid w:val="000F2360"/>
    <w:rsid w:val="000F2C04"/>
    <w:rsid w:val="000F7958"/>
    <w:rsid w:val="001066D1"/>
    <w:rsid w:val="00112E1B"/>
    <w:rsid w:val="00124996"/>
    <w:rsid w:val="00164621"/>
    <w:rsid w:val="0016722A"/>
    <w:rsid w:val="00173445"/>
    <w:rsid w:val="001768A3"/>
    <w:rsid w:val="00176CD8"/>
    <w:rsid w:val="001A6293"/>
    <w:rsid w:val="001B06FF"/>
    <w:rsid w:val="001B0A10"/>
    <w:rsid w:val="001D2073"/>
    <w:rsid w:val="001E50FA"/>
    <w:rsid w:val="001F6010"/>
    <w:rsid w:val="00202390"/>
    <w:rsid w:val="002066E0"/>
    <w:rsid w:val="00216839"/>
    <w:rsid w:val="002215F0"/>
    <w:rsid w:val="00237037"/>
    <w:rsid w:val="00240B8A"/>
    <w:rsid w:val="00252633"/>
    <w:rsid w:val="002535D4"/>
    <w:rsid w:val="002623D5"/>
    <w:rsid w:val="002636EF"/>
    <w:rsid w:val="002763C1"/>
    <w:rsid w:val="00284F54"/>
    <w:rsid w:val="00286D4B"/>
    <w:rsid w:val="00292828"/>
    <w:rsid w:val="00294C82"/>
    <w:rsid w:val="00294CFE"/>
    <w:rsid w:val="0029672B"/>
    <w:rsid w:val="002A008D"/>
    <w:rsid w:val="002C7E64"/>
    <w:rsid w:val="002D75AE"/>
    <w:rsid w:val="002E0E14"/>
    <w:rsid w:val="002E7A21"/>
    <w:rsid w:val="002F793C"/>
    <w:rsid w:val="00305030"/>
    <w:rsid w:val="00307CD8"/>
    <w:rsid w:val="00307ED6"/>
    <w:rsid w:val="00334A85"/>
    <w:rsid w:val="00341B4D"/>
    <w:rsid w:val="00350D48"/>
    <w:rsid w:val="0035468C"/>
    <w:rsid w:val="00354E59"/>
    <w:rsid w:val="00356035"/>
    <w:rsid w:val="00362BF5"/>
    <w:rsid w:val="00392D08"/>
    <w:rsid w:val="00392FC9"/>
    <w:rsid w:val="003A1EF2"/>
    <w:rsid w:val="003C0BA4"/>
    <w:rsid w:val="003C3C6B"/>
    <w:rsid w:val="003D3C9F"/>
    <w:rsid w:val="003E4962"/>
    <w:rsid w:val="003F1DCF"/>
    <w:rsid w:val="003F3D80"/>
    <w:rsid w:val="003F44AA"/>
    <w:rsid w:val="00403810"/>
    <w:rsid w:val="00414D6A"/>
    <w:rsid w:val="00416EE2"/>
    <w:rsid w:val="00422064"/>
    <w:rsid w:val="00430EF7"/>
    <w:rsid w:val="004349DF"/>
    <w:rsid w:val="00453881"/>
    <w:rsid w:val="0046273D"/>
    <w:rsid w:val="004B1417"/>
    <w:rsid w:val="004C6524"/>
    <w:rsid w:val="004F29B3"/>
    <w:rsid w:val="004F4EF6"/>
    <w:rsid w:val="00531CBE"/>
    <w:rsid w:val="005356A9"/>
    <w:rsid w:val="00546C3E"/>
    <w:rsid w:val="00566F04"/>
    <w:rsid w:val="00577636"/>
    <w:rsid w:val="00582C84"/>
    <w:rsid w:val="00596FC5"/>
    <w:rsid w:val="005970C8"/>
    <w:rsid w:val="005A5226"/>
    <w:rsid w:val="005A55C2"/>
    <w:rsid w:val="005A68F9"/>
    <w:rsid w:val="005B3B7A"/>
    <w:rsid w:val="005B5382"/>
    <w:rsid w:val="005D737F"/>
    <w:rsid w:val="005E435E"/>
    <w:rsid w:val="005E74B6"/>
    <w:rsid w:val="00620FB4"/>
    <w:rsid w:val="00621A9C"/>
    <w:rsid w:val="00625132"/>
    <w:rsid w:val="0066196F"/>
    <w:rsid w:val="00674FB2"/>
    <w:rsid w:val="0068375E"/>
    <w:rsid w:val="006913F4"/>
    <w:rsid w:val="006917D3"/>
    <w:rsid w:val="006920B6"/>
    <w:rsid w:val="00697523"/>
    <w:rsid w:val="006B74DB"/>
    <w:rsid w:val="006D2A2D"/>
    <w:rsid w:val="006E3EE5"/>
    <w:rsid w:val="006F74B8"/>
    <w:rsid w:val="0070246B"/>
    <w:rsid w:val="007364B1"/>
    <w:rsid w:val="007531C6"/>
    <w:rsid w:val="00754B12"/>
    <w:rsid w:val="00754FC0"/>
    <w:rsid w:val="00762887"/>
    <w:rsid w:val="00770B6E"/>
    <w:rsid w:val="00787A63"/>
    <w:rsid w:val="00790AAA"/>
    <w:rsid w:val="007B0BA4"/>
    <w:rsid w:val="007B39E2"/>
    <w:rsid w:val="007C2030"/>
    <w:rsid w:val="007D16A4"/>
    <w:rsid w:val="007D3911"/>
    <w:rsid w:val="007E4F7B"/>
    <w:rsid w:val="007F253C"/>
    <w:rsid w:val="007F793F"/>
    <w:rsid w:val="008658D2"/>
    <w:rsid w:val="0086731B"/>
    <w:rsid w:val="00882BCB"/>
    <w:rsid w:val="00884AF9"/>
    <w:rsid w:val="0089783A"/>
    <w:rsid w:val="008A65BD"/>
    <w:rsid w:val="008C4130"/>
    <w:rsid w:val="008D0F72"/>
    <w:rsid w:val="008D52E8"/>
    <w:rsid w:val="008F641A"/>
    <w:rsid w:val="00904427"/>
    <w:rsid w:val="0091549A"/>
    <w:rsid w:val="009176CD"/>
    <w:rsid w:val="00917979"/>
    <w:rsid w:val="0092755E"/>
    <w:rsid w:val="00935F52"/>
    <w:rsid w:val="009512B8"/>
    <w:rsid w:val="0096324C"/>
    <w:rsid w:val="0096795D"/>
    <w:rsid w:val="00972C0A"/>
    <w:rsid w:val="00983CE7"/>
    <w:rsid w:val="009A08FB"/>
    <w:rsid w:val="009A2548"/>
    <w:rsid w:val="009A45F2"/>
    <w:rsid w:val="009D1F70"/>
    <w:rsid w:val="009F306A"/>
    <w:rsid w:val="009F4456"/>
    <w:rsid w:val="00A0357A"/>
    <w:rsid w:val="00A121AD"/>
    <w:rsid w:val="00A12E97"/>
    <w:rsid w:val="00A17BCF"/>
    <w:rsid w:val="00A2046F"/>
    <w:rsid w:val="00A20DC0"/>
    <w:rsid w:val="00A340FB"/>
    <w:rsid w:val="00A53C79"/>
    <w:rsid w:val="00A65B2C"/>
    <w:rsid w:val="00A7256B"/>
    <w:rsid w:val="00A72716"/>
    <w:rsid w:val="00A95174"/>
    <w:rsid w:val="00AD4EF5"/>
    <w:rsid w:val="00B21E38"/>
    <w:rsid w:val="00B4008D"/>
    <w:rsid w:val="00B8622E"/>
    <w:rsid w:val="00B94C75"/>
    <w:rsid w:val="00BA2995"/>
    <w:rsid w:val="00BA50C2"/>
    <w:rsid w:val="00BD3E78"/>
    <w:rsid w:val="00BE607D"/>
    <w:rsid w:val="00BF45B2"/>
    <w:rsid w:val="00BF5375"/>
    <w:rsid w:val="00C27E3D"/>
    <w:rsid w:val="00C35719"/>
    <w:rsid w:val="00C46E6C"/>
    <w:rsid w:val="00C61AB2"/>
    <w:rsid w:val="00C61FDA"/>
    <w:rsid w:val="00C62F5F"/>
    <w:rsid w:val="00C95597"/>
    <w:rsid w:val="00CB52E7"/>
    <w:rsid w:val="00CE02CF"/>
    <w:rsid w:val="00CF7AB2"/>
    <w:rsid w:val="00D11991"/>
    <w:rsid w:val="00D36FE8"/>
    <w:rsid w:val="00D5449C"/>
    <w:rsid w:val="00D767F7"/>
    <w:rsid w:val="00D81FBC"/>
    <w:rsid w:val="00D866E5"/>
    <w:rsid w:val="00DB719F"/>
    <w:rsid w:val="00DB737B"/>
    <w:rsid w:val="00DC238A"/>
    <w:rsid w:val="00DC35AC"/>
    <w:rsid w:val="00DE3090"/>
    <w:rsid w:val="00DE3C46"/>
    <w:rsid w:val="00E1041D"/>
    <w:rsid w:val="00E14AEA"/>
    <w:rsid w:val="00E1644A"/>
    <w:rsid w:val="00E25C6E"/>
    <w:rsid w:val="00E334B2"/>
    <w:rsid w:val="00E3495C"/>
    <w:rsid w:val="00E446A8"/>
    <w:rsid w:val="00E6752E"/>
    <w:rsid w:val="00E74D5F"/>
    <w:rsid w:val="00E77532"/>
    <w:rsid w:val="00EA5CF1"/>
    <w:rsid w:val="00EA7AEE"/>
    <w:rsid w:val="00EC3714"/>
    <w:rsid w:val="00EC5075"/>
    <w:rsid w:val="00ED1716"/>
    <w:rsid w:val="00EE7DDE"/>
    <w:rsid w:val="00EF1D36"/>
    <w:rsid w:val="00EF2792"/>
    <w:rsid w:val="00F06A34"/>
    <w:rsid w:val="00F1442D"/>
    <w:rsid w:val="00F2266D"/>
    <w:rsid w:val="00F2764C"/>
    <w:rsid w:val="00F421C8"/>
    <w:rsid w:val="00F47697"/>
    <w:rsid w:val="00F54F9A"/>
    <w:rsid w:val="00F65ABC"/>
    <w:rsid w:val="00F804EC"/>
    <w:rsid w:val="00FA2FAD"/>
    <w:rsid w:val="00FA56EA"/>
    <w:rsid w:val="00FB0944"/>
    <w:rsid w:val="00FC0A13"/>
    <w:rsid w:val="00FC54AB"/>
    <w:rsid w:val="00FD183A"/>
    <w:rsid w:val="00FD37DF"/>
    <w:rsid w:val="00FE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8DE8"/>
  <w15:docId w15:val="{A138BDDB-F8F8-914E-9035-28EB3042F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90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rFonts w:ascii="Arial MT" w:eastAsia="Arial MT" w:hAnsi="Arial MT" w:cs="Arial MT"/>
      <w:sz w:val="19"/>
      <w:szCs w:val="19"/>
    </w:rPr>
  </w:style>
  <w:style w:type="paragraph" w:styleId="ListParagraph">
    <w:name w:val="List Paragraph"/>
    <w:basedOn w:val="Normal"/>
    <w:uiPriority w:val="1"/>
    <w:qFormat/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sc-gzmcbi">
    <w:name w:val="sc-gzmcbi"/>
    <w:basedOn w:val="DefaultParagraphFont"/>
    <w:rsid w:val="00173445"/>
  </w:style>
  <w:style w:type="paragraph" w:styleId="NormalWeb">
    <w:name w:val="Normal (Web)"/>
    <w:basedOn w:val="Normal"/>
    <w:uiPriority w:val="99"/>
    <w:semiHidden/>
    <w:unhideWhenUsed/>
    <w:rsid w:val="001734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B1417"/>
    <w:rPr>
      <w:b/>
      <w:bCs/>
    </w:rPr>
  </w:style>
  <w:style w:type="character" w:styleId="Hyperlink">
    <w:name w:val="Hyperlink"/>
    <w:basedOn w:val="DefaultParagraphFont"/>
    <w:uiPriority w:val="99"/>
    <w:unhideWhenUsed/>
    <w:rsid w:val="002023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3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D2A2D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284F5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qFormat/>
    <w:rsid w:val="0046273D"/>
    <w:pPr>
      <w:pBdr>
        <w:bottom w:val="single" w:sz="4" w:space="1" w:color="4F81BD" w:themeColor="accent1"/>
      </w:pBdr>
      <w:tabs>
        <w:tab w:val="center" w:pos="4513"/>
        <w:tab w:val="right" w:pos="9026"/>
      </w:tabs>
      <w:spacing w:before="120" w:after="120"/>
    </w:pPr>
    <w:rPr>
      <w:rFonts w:ascii="Arial" w:eastAsia="Arial MT" w:hAnsi="Arial" w:cs="Arial MT"/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46273D"/>
    <w:rPr>
      <w:rFonts w:ascii="Arial" w:eastAsia="Arial MT" w:hAnsi="Arial" w:cs="Arial MT"/>
      <w:b/>
      <w:sz w:val="20"/>
    </w:rPr>
  </w:style>
  <w:style w:type="paragraph" w:styleId="Footer">
    <w:name w:val="footer"/>
    <w:basedOn w:val="Normal"/>
    <w:link w:val="FooterChar"/>
    <w:uiPriority w:val="99"/>
    <w:unhideWhenUsed/>
    <w:rsid w:val="00A121AD"/>
    <w:pPr>
      <w:tabs>
        <w:tab w:val="center" w:pos="4513"/>
        <w:tab w:val="right" w:pos="9026"/>
      </w:tabs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A121AD"/>
    <w:rPr>
      <w:rFonts w:ascii="Arial MT" w:eastAsia="Arial MT" w:hAnsi="Arial MT" w:cs="Arial MT"/>
    </w:rPr>
  </w:style>
  <w:style w:type="paragraph" w:customStyle="1" w:styleId="p1">
    <w:name w:val="p1"/>
    <w:basedOn w:val="Normal"/>
    <w:rsid w:val="00D81FB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3090"/>
    <w:rPr>
      <w:rFonts w:ascii="Arial MT" w:eastAsia="Arial MT" w:hAnsi="Arial MT" w:cs="Arial MT"/>
      <w:sz w:val="19"/>
      <w:szCs w:val="19"/>
    </w:rPr>
  </w:style>
  <w:style w:type="character" w:customStyle="1" w:styleId="apple-converted-space">
    <w:name w:val="apple-converted-space"/>
    <w:basedOn w:val="DefaultParagraphFont"/>
    <w:rsid w:val="00A72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4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998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02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11044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8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75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45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2944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7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8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12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7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49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87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43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9398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5" w:color="9F9F9F"/>
            <w:right w:val="none" w:sz="0" w:space="0" w:color="auto"/>
          </w:divBdr>
        </w:div>
      </w:divsChild>
    </w:div>
    <w:div w:id="3862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13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50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4398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12" w:space="6" w:color="9F9F9F"/>
            <w:right w:val="none" w:sz="0" w:space="0" w:color="auto"/>
          </w:divBdr>
          <w:divsChild>
            <w:div w:id="76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//+13522816395/" TargetMode="External"/><Relationship Id="rId13" Type="http://schemas.openxmlformats.org/officeDocument/2006/relationships/hyperlink" Target="https://coursera.org/share/3fa48b000428f9451602ddd59511e26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ursera.org/share/dcef9ea68fc78fa38b17935a63fedfa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b898baedfa5a751f3ddda4c26a4e36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document/10391585" TargetMode="External"/><Relationship Id="rId10" Type="http://schemas.openxmlformats.org/officeDocument/2006/relationships/hyperlink" Target="https://coursera.org/share/657acfaded757b915550df7338bec489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hanuprakashreddygundam@gmail.com" TargetMode="External"/><Relationship Id="rId14" Type="http://schemas.openxmlformats.org/officeDocument/2006/relationships/hyperlink" Target="https://coursera.org/verify/EHAF6EM7HZAD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hanuprakashreddygundam/Library/Group%20Containers/UBF8T346G9.Office/User%20Content.localized/Templates.localized/Bhanu_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BD802-6204-49AC-BE0F-500F92D9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Bhanu_Resume.dotx</Template>
  <TotalTime>233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prakash Reddy Gundam</dc:creator>
  <cp:lastModifiedBy>Gundam, Bhanu Prakash Reddy</cp:lastModifiedBy>
  <cp:revision>31</cp:revision>
  <cp:lastPrinted>2023-04-11T18:40:00Z</cp:lastPrinted>
  <dcterms:created xsi:type="dcterms:W3CDTF">2025-11-05T22:28:00Z</dcterms:created>
  <dcterms:modified xsi:type="dcterms:W3CDTF">2025-11-11T05:09:00Z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2023-02-24T00:00:00Z</vt:filetime>
  </property>
</Properties>
</file>