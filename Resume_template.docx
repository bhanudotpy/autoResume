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0F7E" w14:textId="33BCB15C" w:rsidR="00DE3090" w:rsidRPr="004729FA" w:rsidRDefault="00DE3090" w:rsidP="00CB2E2B">
      <w:pPr>
        <w:widowControl/>
        <w:autoSpaceDE/>
        <w:autoSpaceDN/>
        <w:spacing w:before="20" w:after="20"/>
        <w:jc w:val="center"/>
        <w:rPr>
          <w:rFonts w:eastAsia="Times New Roman"/>
          <w:b/>
          <w:bCs/>
          <w:color w:val="000000"/>
          <w:sz w:val="32"/>
          <w:szCs w:val="32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32"/>
          <w:szCs w:val="32"/>
          <w:lang w:val="en-IN" w:eastAsia="en-IN"/>
        </w:rPr>
        <w:t>BHANU PRAKASH REDDY GUNDAM</w:t>
      </w:r>
    </w:p>
    <w:p w14:paraId="392422A0" w14:textId="772DDF58" w:rsidR="00DE3090" w:rsidRPr="004729FA" w:rsidRDefault="00DE3090" w:rsidP="00CB2E2B">
      <w:pPr>
        <w:widowControl/>
        <w:autoSpaceDE/>
        <w:autoSpaceDN/>
        <w:spacing w:before="20" w:after="20"/>
        <w:jc w:val="center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sz w:val="20"/>
          <w:szCs w:val="20"/>
          <w:lang w:val="en-IN" w:eastAsia="en-IN"/>
        </w:rPr>
        <w:t xml:space="preserve">Gainesville, FL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8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3522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8</w:t>
        </w:r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16395</w:t>
        </w:r>
      </w:hyperlink>
      <w:r w:rsidRPr="00E429F1">
        <w:rPr>
          <w:rFonts w:eastAsia="Times New Roman"/>
          <w:color w:val="000000" w:themeColor="text1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9" w:history="1">
        <w:r w:rsidRPr="00E429F1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bhanuprakashreddygundam@gmail.com</w:t>
        </w:r>
      </w:hyperlink>
      <w:r w:rsidRPr="004729FA">
        <w:rPr>
          <w:rFonts w:eastAsia="Times New Roman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r w:rsidRPr="004729FA">
        <w:rPr>
          <w:rFonts w:eastAsia="Times New Roman"/>
          <w:sz w:val="20"/>
          <w:szCs w:val="20"/>
          <w:lang w:val="en-IN" w:eastAsia="en-IN"/>
        </w:rPr>
        <w:t>linkedin.com/in/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gbpr</w:t>
      </w:r>
      <w:proofErr w:type="spellEnd"/>
      <w:r w:rsidRPr="004729FA">
        <w:rPr>
          <w:rFonts w:eastAsia="Times New Roman"/>
          <w:sz w:val="20"/>
          <w:szCs w:val="20"/>
          <w:lang w:val="en-IN" w:eastAsia="en-IN"/>
        </w:rPr>
        <w:t>/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| </w:t>
      </w:r>
      <w:r w:rsidRPr="004729FA">
        <w:rPr>
          <w:rFonts w:eastAsia="Times New Roman"/>
          <w:sz w:val="20"/>
          <w:szCs w:val="20"/>
          <w:lang w:val="en-IN" w:eastAsia="en-IN"/>
        </w:rPr>
        <w:t>github.com/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bhanudotpy</w:t>
      </w:r>
      <w:proofErr w:type="spellEnd"/>
    </w:p>
    <w:p w14:paraId="25F0E7E2" w14:textId="105EE00F" w:rsidR="004D5565" w:rsidRPr="004D5565" w:rsidRDefault="004B4799" w:rsidP="004D556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>
        <w:rPr>
          <w:rFonts w:ascii="Calibri" w:hAnsi="Calibri" w:cs="Calibri"/>
          <w:color w:val="4F81BD" w:themeColor="accent1"/>
          <w:szCs w:val="20"/>
        </w:rPr>
        <w:t>Summary</w:t>
      </w:r>
    </w:p>
    <w:p w14:paraId="25FC7D1B" w14:textId="41708ED8" w:rsidR="004D5565" w:rsidRPr="004729FA" w:rsidRDefault="004D5565" w:rsidP="004D5565">
      <w:pPr>
        <w:rPr>
          <w:sz w:val="20"/>
          <w:szCs w:val="20"/>
          <w:lang w:val="en-IN" w:eastAsia="en-IN"/>
        </w:rPr>
      </w:pPr>
      <w:r w:rsidRPr="004729FA">
        <w:rPr>
          <w:sz w:val="20"/>
          <w:szCs w:val="20"/>
          <w:lang w:val="en-IN" w:eastAsia="en-IN"/>
        </w:rPr>
        <w:t>[</w:t>
      </w:r>
      <w:proofErr w:type="spellStart"/>
      <w:r>
        <w:rPr>
          <w:sz w:val="20"/>
          <w:szCs w:val="20"/>
          <w:lang w:val="en-IN" w:eastAsia="en-IN"/>
        </w:rPr>
        <w:t>summary_text</w:t>
      </w:r>
      <w:proofErr w:type="spellEnd"/>
      <w:r w:rsidRPr="004729FA">
        <w:rPr>
          <w:sz w:val="20"/>
          <w:szCs w:val="20"/>
          <w:lang w:val="en-IN" w:eastAsia="en-IN"/>
        </w:rPr>
        <w:t>]</w:t>
      </w:r>
    </w:p>
    <w:p w14:paraId="148E36CC" w14:textId="1357AB02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Experience</w:t>
      </w:r>
    </w:p>
    <w:p w14:paraId="52F5D3C6" w14:textId="4407BF9B" w:rsidR="00DE3090" w:rsidRPr="004729FA" w:rsidRDefault="00A72716" w:rsidP="004729FA">
      <w:pPr>
        <w:tabs>
          <w:tab w:val="left" w:pos="8640"/>
        </w:tabs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  <w:t>[e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xperience_1_title_company_location]</w:t>
      </w:r>
      <w:r w:rsidR="001A6293" w:rsidRPr="004729FA">
        <w:rPr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b/>
          <w:bCs/>
          <w:i/>
          <w:iCs/>
          <w:sz w:val="20"/>
          <w:szCs w:val="20"/>
          <w:lang w:val="en-IN" w:eastAsia="en-IN"/>
        </w:rPr>
        <w:t>[experience_</w:t>
      </w:r>
      <w:r w:rsidR="00EA5CF1" w:rsidRPr="004729FA">
        <w:rPr>
          <w:b/>
          <w:bCs/>
          <w:i/>
          <w:iCs/>
          <w:sz w:val="20"/>
          <w:szCs w:val="20"/>
          <w:lang w:val="en-IN" w:eastAsia="en-IN"/>
        </w:rPr>
        <w:t>1_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 xml:space="preserve">duration] </w:t>
      </w:r>
    </w:p>
    <w:p w14:paraId="3B5CB574" w14:textId="16FEB680" w:rsidR="00A72716" w:rsidRPr="004729FA" w:rsidRDefault="00A72716" w:rsidP="00A72716">
      <w:pPr>
        <w:rPr>
          <w:sz w:val="20"/>
          <w:szCs w:val="20"/>
          <w:lang w:val="en-IN" w:eastAsia="en-IN"/>
        </w:rPr>
      </w:pPr>
      <w:r w:rsidRPr="004729FA">
        <w:rPr>
          <w:sz w:val="20"/>
          <w:szCs w:val="20"/>
          <w:lang w:val="en-IN" w:eastAsia="en-IN"/>
        </w:rPr>
        <w:t>[experience</w:t>
      </w:r>
      <w:r w:rsidR="00983CE7" w:rsidRPr="004729FA">
        <w:rPr>
          <w:sz w:val="20"/>
          <w:szCs w:val="20"/>
          <w:lang w:val="en-IN" w:eastAsia="en-IN"/>
        </w:rPr>
        <w:t>_1_</w:t>
      </w:r>
      <w:r w:rsidRPr="004729FA">
        <w:rPr>
          <w:sz w:val="20"/>
          <w:szCs w:val="20"/>
          <w:lang w:val="en-IN" w:eastAsia="en-IN"/>
        </w:rPr>
        <w:t>bullets]</w:t>
      </w:r>
    </w:p>
    <w:p w14:paraId="080ACA0F" w14:textId="389E612C" w:rsidR="00EA5CF1" w:rsidRPr="004729FA" w:rsidRDefault="00EA5CF1" w:rsidP="004729FA">
      <w:pPr>
        <w:tabs>
          <w:tab w:val="left" w:pos="8640"/>
        </w:tabs>
        <w:spacing w:before="60"/>
        <w:rPr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b/>
          <w:bCs/>
          <w:i/>
          <w:iCs/>
          <w:sz w:val="20"/>
          <w:szCs w:val="20"/>
          <w:lang w:val="en-IN" w:eastAsia="en-IN"/>
        </w:rPr>
        <w:t>[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experience_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2</w:t>
      </w:r>
      <w:r w:rsidR="004729FA" w:rsidRPr="004729FA">
        <w:rPr>
          <w:b/>
          <w:bCs/>
          <w:i/>
          <w:iCs/>
          <w:sz w:val="20"/>
          <w:szCs w:val="20"/>
          <w:lang w:val="en-IN" w:eastAsia="en-IN"/>
        </w:rPr>
        <w:t>_title_company_location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>]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ab/>
        <w:t>[experience_2_duration]</w:t>
      </w:r>
    </w:p>
    <w:p w14:paraId="65FC3DC3" w14:textId="660F8424" w:rsidR="00EA5CF1" w:rsidRPr="004729FA" w:rsidRDefault="00EA5CF1" w:rsidP="00A72716">
      <w:pPr>
        <w:rPr>
          <w:sz w:val="20"/>
          <w:szCs w:val="20"/>
          <w:lang w:val="en-IN" w:eastAsia="en-IN"/>
        </w:rPr>
      </w:pPr>
      <w:r w:rsidRPr="004729FA">
        <w:rPr>
          <w:sz w:val="20"/>
          <w:szCs w:val="20"/>
          <w:lang w:val="en-IN" w:eastAsia="en-IN"/>
        </w:rPr>
        <w:t>[experience</w:t>
      </w:r>
      <w:r w:rsidR="00983CE7" w:rsidRPr="004729FA">
        <w:rPr>
          <w:sz w:val="20"/>
          <w:szCs w:val="20"/>
          <w:lang w:val="en-IN" w:eastAsia="en-IN"/>
        </w:rPr>
        <w:t>_2_</w:t>
      </w:r>
      <w:r w:rsidRPr="004729FA">
        <w:rPr>
          <w:sz w:val="20"/>
          <w:szCs w:val="20"/>
          <w:lang w:val="en-IN" w:eastAsia="en-IN"/>
        </w:rPr>
        <w:t>bullets]</w:t>
      </w:r>
    </w:p>
    <w:p w14:paraId="737E7446" w14:textId="55275D6C" w:rsidR="00DE3090" w:rsidRPr="00E429F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>Projects</w:t>
      </w:r>
    </w:p>
    <w:p w14:paraId="553F848F" w14:textId="622A5B14" w:rsidR="00DE3090" w:rsidRPr="004729FA" w:rsidRDefault="002E7A21" w:rsidP="00983CE7">
      <w:pPr>
        <w:pStyle w:val="NoSpacing"/>
        <w:tabs>
          <w:tab w:val="left" w:pos="8640"/>
        </w:tabs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[project_1_title]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[project_1_duration]</w:t>
      </w:r>
    </w:p>
    <w:p w14:paraId="3C794870" w14:textId="6E0342B1" w:rsidR="00762887" w:rsidRPr="004729FA" w:rsidRDefault="002E7A21" w:rsidP="002E7A21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4729FA">
        <w:rPr>
          <w:rFonts w:ascii="Calibri" w:hAnsi="Calibri" w:cs="Calibri"/>
          <w:sz w:val="20"/>
          <w:szCs w:val="20"/>
        </w:rPr>
        <w:t>[project_1_bullets]</w:t>
      </w:r>
    </w:p>
    <w:p w14:paraId="6892A12F" w14:textId="60B0B3CC" w:rsidR="00DE3090" w:rsidRPr="004729FA" w:rsidRDefault="002E7A21" w:rsidP="00983CE7">
      <w:pPr>
        <w:pStyle w:val="NoSpacing"/>
        <w:tabs>
          <w:tab w:val="left" w:pos="8640"/>
        </w:tabs>
        <w:spacing w:before="60"/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[project_2_title]</w:t>
      </w:r>
      <w:r w:rsidR="001A6293"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4729FA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[project_2_duration]</w:t>
      </w:r>
    </w:p>
    <w:p w14:paraId="74656637" w14:textId="00AF1F23" w:rsidR="00DE3090" w:rsidRPr="004729FA" w:rsidRDefault="002E7A21" w:rsidP="002E7A21">
      <w:pPr>
        <w:rPr>
          <w:sz w:val="20"/>
          <w:szCs w:val="20"/>
        </w:rPr>
      </w:pPr>
      <w:r w:rsidRPr="004729FA">
        <w:rPr>
          <w:sz w:val="20"/>
          <w:szCs w:val="20"/>
        </w:rPr>
        <w:t>[project_2_bullets]</w:t>
      </w:r>
    </w:p>
    <w:p w14:paraId="277C29B7" w14:textId="77777777" w:rsidR="00E1644A" w:rsidRPr="004729FA" w:rsidRDefault="00E1644A" w:rsidP="000B3685">
      <w:pPr>
        <w:pStyle w:val="Header"/>
        <w:spacing w:before="80" w:after="40"/>
        <w:rPr>
          <w:rStyle w:val="Strong"/>
          <w:rFonts w:ascii="Calibri" w:hAnsi="Calibri" w:cs="Calibri"/>
          <w:b/>
          <w:bCs w:val="0"/>
          <w:szCs w:val="20"/>
        </w:rPr>
        <w:sectPr w:rsidR="00E1644A" w:rsidRPr="004729FA" w:rsidSect="00E1644A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E429F1">
        <w:rPr>
          <w:rFonts w:ascii="Calibri" w:hAnsi="Calibri" w:cs="Calibri"/>
          <w:color w:val="4F81BD" w:themeColor="accent1"/>
          <w:szCs w:val="20"/>
        </w:rPr>
        <w:t>Skills and Certifications</w:t>
      </w:r>
    </w:p>
    <w:p w14:paraId="615910F1" w14:textId="72B4E15F" w:rsidR="00E1644A" w:rsidRPr="004729FA" w:rsidRDefault="00E1644A" w:rsidP="00E1644A">
      <w:pPr>
        <w:pStyle w:val="BodyText"/>
        <w:spacing w:before="0"/>
        <w:rPr>
          <w:rStyle w:val="Strong"/>
          <w:rFonts w:ascii="Calibri" w:hAnsi="Calibri" w:cs="Calibri"/>
          <w:sz w:val="20"/>
          <w:szCs w:val="20"/>
        </w:rPr>
      </w:pPr>
      <w:r w:rsidRPr="004729FA">
        <w:rPr>
          <w:rStyle w:val="Strong"/>
          <w:rFonts w:ascii="Calibri" w:hAnsi="Calibri" w:cs="Calibri"/>
          <w:sz w:val="20"/>
          <w:szCs w:val="20"/>
        </w:rPr>
        <w:t>[</w:t>
      </w:r>
      <w:proofErr w:type="spellStart"/>
      <w:r w:rsidRPr="004729FA">
        <w:rPr>
          <w:rStyle w:val="Strong"/>
          <w:rFonts w:ascii="Calibri" w:hAnsi="Calibri" w:cs="Calibri"/>
          <w:sz w:val="20"/>
          <w:szCs w:val="20"/>
        </w:rPr>
        <w:t>skills</w:t>
      </w:r>
      <w:r w:rsidR="00D75F21">
        <w:rPr>
          <w:rStyle w:val="Strong"/>
          <w:rFonts w:ascii="Calibri" w:hAnsi="Calibri" w:cs="Calibri"/>
          <w:sz w:val="20"/>
          <w:szCs w:val="20"/>
        </w:rPr>
        <w:t>_</w:t>
      </w:r>
      <w:r w:rsidR="00F537A5" w:rsidRPr="00F537A5">
        <w:rPr>
          <w:rStyle w:val="Strong"/>
          <w:rFonts w:ascii="Calibri" w:hAnsi="Calibri" w:cs="Calibri"/>
          <w:sz w:val="20"/>
          <w:szCs w:val="20"/>
        </w:rPr>
        <w:t>category_</w:t>
      </w:r>
      <w:r w:rsidR="00D75F21">
        <w:rPr>
          <w:rStyle w:val="Strong"/>
          <w:rFonts w:ascii="Calibri" w:hAnsi="Calibri" w:cs="Calibri"/>
          <w:sz w:val="20"/>
          <w:szCs w:val="20"/>
        </w:rPr>
        <w:t>list</w:t>
      </w:r>
      <w:proofErr w:type="spellEnd"/>
      <w:r w:rsidRPr="004729FA">
        <w:rPr>
          <w:rStyle w:val="Strong"/>
          <w:rFonts w:ascii="Calibri" w:hAnsi="Calibri" w:cs="Calibri"/>
          <w:sz w:val="20"/>
          <w:szCs w:val="20"/>
        </w:rPr>
        <w:t>]</w:t>
      </w:r>
    </w:p>
    <w:p w14:paraId="075CEA99" w14:textId="620F0366" w:rsidR="00E1644A" w:rsidRPr="004729FA" w:rsidRDefault="00E1644A" w:rsidP="00E1644A">
      <w:pPr>
        <w:pStyle w:val="BodyText"/>
        <w:spacing w:before="0"/>
        <w:rPr>
          <w:rFonts w:ascii="Calibri" w:hAnsi="Calibri" w:cs="Calibri"/>
          <w:sz w:val="20"/>
          <w:szCs w:val="20"/>
          <w:lang w:val="en-IN" w:eastAsia="en-IN"/>
        </w:rPr>
      </w:pPr>
      <w:r w:rsidRPr="004729FA">
        <w:rPr>
          <w:rFonts w:ascii="Calibri" w:hAnsi="Calibri" w:cs="Calibri"/>
          <w:b/>
          <w:bCs/>
          <w:sz w:val="20"/>
          <w:szCs w:val="20"/>
        </w:rPr>
        <w:t xml:space="preserve">Certifications: </w:t>
      </w:r>
      <w:hyperlink r:id="rId10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Secure Software Design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1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Python for Data Science, AI &amp; Development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2" w:history="1">
        <w:r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Object-Oriented Data Structures in C++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="00F519D9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3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NoSQL Databases</w:t>
        </w:r>
      </w:hyperlink>
      <w:r w:rsidR="00EA7775"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EA7775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4" w:history="1">
        <w:r w:rsidR="00F519D9" w:rsidRPr="00EA7775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Data Engineering</w:t>
        </w:r>
      </w:hyperlink>
    </w:p>
    <w:p w14:paraId="42C5B634" w14:textId="77777777" w:rsidR="00E429F1" w:rsidRPr="00E429F1" w:rsidRDefault="00E429F1" w:rsidP="00E429F1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</w:rPr>
      </w:pP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Education</w:t>
      </w:r>
    </w:p>
    <w:p w14:paraId="35EBAEA6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University of Florida | Gainesville, Florida, USA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 xml:space="preserve">JAN 2024 </w:t>
      </w:r>
      <w:r w:rsidRPr="004729FA">
        <w:rPr>
          <w:b/>
          <w:bCs/>
          <w:i/>
          <w:iCs/>
          <w:sz w:val="20"/>
          <w:szCs w:val="20"/>
          <w:lang w:val="en-IN" w:eastAsia="en-IN"/>
        </w:rPr>
        <w:t xml:space="preserve">- 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DEC 2025</w:t>
      </w:r>
    </w:p>
    <w:p w14:paraId="2D97F444" w14:textId="77777777" w:rsidR="00E429F1" w:rsidRPr="004729FA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Master of Science in Computer And Information Science</w:t>
      </w:r>
      <w:r w:rsidRPr="004729FA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>CGPA: 3.81</w:t>
      </w:r>
    </w:p>
    <w:p w14:paraId="74AD98A4" w14:textId="28401216" w:rsidR="00E429F1" w:rsidRPr="00E429F1" w:rsidRDefault="00E429F1" w:rsidP="00E429F1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>coursework:</w:t>
      </w:r>
      <w:r>
        <w:rPr>
          <w:rFonts w:eastAsia="Times New Roman"/>
          <w:color w:val="000000"/>
          <w:sz w:val="20"/>
          <w:szCs w:val="20"/>
          <w:lang w:val="en-IN" w:eastAsia="en-IN"/>
        </w:rPr>
        <w:t xml:space="preserve"> [</w:t>
      </w:r>
      <w:proofErr w:type="spellStart"/>
      <w:r>
        <w:rPr>
          <w:rFonts w:eastAsia="Times New Roman"/>
          <w:color w:val="000000"/>
          <w:sz w:val="20"/>
          <w:szCs w:val="20"/>
          <w:lang w:val="en-IN" w:eastAsia="en-IN"/>
        </w:rPr>
        <w:t>masters_coursework</w:t>
      </w:r>
      <w:proofErr w:type="spellEnd"/>
      <w:r>
        <w:rPr>
          <w:rFonts w:eastAsia="Times New Roman"/>
          <w:color w:val="000000"/>
          <w:sz w:val="20"/>
          <w:szCs w:val="20"/>
          <w:lang w:val="en-IN" w:eastAsia="en-IN"/>
        </w:rPr>
        <w:t>]</w:t>
      </w:r>
    </w:p>
    <w:p w14:paraId="45948D72" w14:textId="7248FA0C" w:rsidR="005B3B7A" w:rsidRPr="00E429F1" w:rsidRDefault="005B3B7A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E429F1">
        <w:rPr>
          <w:rFonts w:ascii="Calibri" w:hAnsi="Calibri" w:cs="Calibri"/>
          <w:color w:val="4F81BD" w:themeColor="accent1"/>
          <w:szCs w:val="20"/>
        </w:rPr>
        <w:t xml:space="preserve">Publications </w:t>
      </w:r>
      <w:r w:rsidRPr="00E429F1">
        <w:rPr>
          <w:rFonts w:ascii="Calibri" w:hAnsi="Calibri" w:cs="Calibri"/>
          <w:color w:val="4F81BD" w:themeColor="accent1"/>
          <w:szCs w:val="20"/>
          <w:lang w:val="en-IN" w:eastAsia="en-IN"/>
        </w:rPr>
        <w:t>And Achievements</w:t>
      </w:r>
    </w:p>
    <w:p w14:paraId="6F031B83" w14:textId="77777777" w:rsidR="005B3B7A" w:rsidRPr="00EA7775" w:rsidRDefault="005B3B7A" w:rsidP="00983CE7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b/>
          <w:bCs/>
          <w:color w:val="000000"/>
          <w:sz w:val="20"/>
          <w:szCs w:val="20"/>
          <w:lang w:val="en-IN" w:eastAsia="en-IN"/>
        </w:rPr>
        <w:t>Published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 peer-reviewed research paper in IEEE Xplore titled- </w:t>
      </w:r>
      <w:hyperlink r:id="rId15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lang w:val="en-IN" w:eastAsia="en-IN"/>
          </w:rPr>
          <w:t>Compressed Deep Learning Model for Detecting COVID-19 Disease: A Genetic Algorithm based approach</w:t>
        </w:r>
      </w:hyperlink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at </w:t>
      </w:r>
      <w:proofErr w:type="spellStart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>SmartTechCon</w:t>
      </w:r>
      <w:proofErr w:type="spellEnd"/>
      <w:r w:rsidRPr="00EA7775">
        <w:rPr>
          <w:rFonts w:eastAsia="Times New Roman"/>
          <w:color w:val="000000"/>
          <w:sz w:val="20"/>
          <w:szCs w:val="20"/>
          <w:lang w:val="en-IN" w:eastAsia="en-IN"/>
        </w:rPr>
        <w:t xml:space="preserve"> 2023, Singapore.</w:t>
      </w:r>
    </w:p>
    <w:p w14:paraId="71FE5876" w14:textId="18CE2E14" w:rsidR="005B3B7A" w:rsidRPr="004729FA" w:rsidRDefault="00E429F1" w:rsidP="00E429F1">
      <w:pPr>
        <w:widowControl/>
        <w:shd w:val="clear" w:color="auto" w:fill="FFFFFF"/>
        <w:autoSpaceDE/>
        <w:autoSpaceDN/>
        <w:rPr>
          <w:rFonts w:eastAsia="Times New Roman"/>
          <w:b/>
          <w:bCs/>
          <w:color w:val="000000"/>
          <w:sz w:val="20"/>
          <w:szCs w:val="20"/>
          <w:lang w:val="en-IN" w:eastAsia="en-IN"/>
        </w:rPr>
      </w:pPr>
      <w:r>
        <w:rPr>
          <w:rFonts w:eastAsia="Times New Roman"/>
          <w:color w:val="000000"/>
          <w:sz w:val="20"/>
          <w:szCs w:val="20"/>
          <w:lang w:val="en-IN" w:eastAsia="en-IN"/>
        </w:rPr>
        <w:t>[</w:t>
      </w:r>
      <w:proofErr w:type="spellStart"/>
      <w:r>
        <w:rPr>
          <w:rFonts w:eastAsia="Times New Roman"/>
          <w:color w:val="000000"/>
          <w:sz w:val="20"/>
          <w:szCs w:val="20"/>
          <w:lang w:val="en-IN" w:eastAsia="en-IN"/>
        </w:rPr>
        <w:t>a</w:t>
      </w:r>
      <w:r w:rsidRPr="00E429F1">
        <w:rPr>
          <w:rFonts w:eastAsia="Times New Roman"/>
          <w:color w:val="000000"/>
          <w:sz w:val="20"/>
          <w:szCs w:val="20"/>
          <w:lang w:val="en-IN" w:eastAsia="en-IN"/>
        </w:rPr>
        <w:t>chievements</w:t>
      </w:r>
      <w:r w:rsidR="00EA7775">
        <w:rPr>
          <w:rFonts w:eastAsia="Times New Roman"/>
          <w:color w:val="000000"/>
          <w:sz w:val="20"/>
          <w:szCs w:val="20"/>
          <w:lang w:val="en-IN" w:eastAsia="en-IN"/>
        </w:rPr>
        <w:t>_bullets</w:t>
      </w:r>
      <w:proofErr w:type="spellEnd"/>
      <w:r>
        <w:rPr>
          <w:rFonts w:eastAsia="Times New Roman"/>
          <w:color w:val="000000"/>
          <w:sz w:val="20"/>
          <w:szCs w:val="20"/>
          <w:lang w:val="en-IN" w:eastAsia="en-IN"/>
        </w:rPr>
        <w:t>]</w:t>
      </w:r>
    </w:p>
    <w:sectPr w:rsidR="005B3B7A" w:rsidRPr="004729FA" w:rsidSect="006920B6">
      <w:type w:val="continuous"/>
      <w:pgSz w:w="12240" w:h="15840"/>
      <w:pgMar w:top="864" w:right="720" w:bottom="864" w:left="7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2CD80" w14:textId="77777777" w:rsidR="00B63901" w:rsidRDefault="00B63901" w:rsidP="00A121AD">
      <w:r>
        <w:separator/>
      </w:r>
    </w:p>
  </w:endnote>
  <w:endnote w:type="continuationSeparator" w:id="0">
    <w:p w14:paraId="36479E6A" w14:textId="77777777" w:rsidR="00B63901" w:rsidRDefault="00B63901" w:rsidP="00A1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B9354" w14:textId="77777777" w:rsidR="00B63901" w:rsidRDefault="00B63901" w:rsidP="00A121AD">
      <w:r>
        <w:separator/>
      </w:r>
    </w:p>
  </w:footnote>
  <w:footnote w:type="continuationSeparator" w:id="0">
    <w:p w14:paraId="174D3696" w14:textId="77777777" w:rsidR="00B63901" w:rsidRDefault="00B63901" w:rsidP="00A1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D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E5"/>
    <w:multiLevelType w:val="hybridMultilevel"/>
    <w:tmpl w:val="676C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09CE"/>
    <w:multiLevelType w:val="hybridMultilevel"/>
    <w:tmpl w:val="CD1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0C8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DB8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6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051"/>
    <w:multiLevelType w:val="hybridMultilevel"/>
    <w:tmpl w:val="A8D8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60E1"/>
    <w:multiLevelType w:val="multilevel"/>
    <w:tmpl w:val="CD84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CA2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4663"/>
    <w:multiLevelType w:val="hybridMultilevel"/>
    <w:tmpl w:val="321A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1A8B"/>
    <w:multiLevelType w:val="hybridMultilevel"/>
    <w:tmpl w:val="EBB8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C38B9"/>
    <w:multiLevelType w:val="multilevel"/>
    <w:tmpl w:val="806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2FCB"/>
    <w:multiLevelType w:val="multilevel"/>
    <w:tmpl w:val="8C869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31874"/>
    <w:multiLevelType w:val="hybridMultilevel"/>
    <w:tmpl w:val="97FC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761307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6E3"/>
    <w:multiLevelType w:val="multilevel"/>
    <w:tmpl w:val="39087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757"/>
    <w:multiLevelType w:val="hybridMultilevel"/>
    <w:tmpl w:val="78F6D77E"/>
    <w:lvl w:ilvl="0" w:tplc="1C70459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EA8"/>
    <w:multiLevelType w:val="hybridMultilevel"/>
    <w:tmpl w:val="CC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95D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689F"/>
    <w:multiLevelType w:val="multilevel"/>
    <w:tmpl w:val="E9AAE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65496"/>
    <w:multiLevelType w:val="hybridMultilevel"/>
    <w:tmpl w:val="2DE8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6C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734E"/>
    <w:multiLevelType w:val="hybridMultilevel"/>
    <w:tmpl w:val="93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D09FD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44061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5D6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20974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3C85"/>
    <w:multiLevelType w:val="hybridMultilevel"/>
    <w:tmpl w:val="181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13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52D81"/>
    <w:multiLevelType w:val="multilevel"/>
    <w:tmpl w:val="D4D23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0461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2724">
    <w:abstractNumId w:val="4"/>
  </w:num>
  <w:num w:numId="2" w16cid:durableId="187371399">
    <w:abstractNumId w:val="11"/>
  </w:num>
  <w:num w:numId="3" w16cid:durableId="1394695778">
    <w:abstractNumId w:val="3"/>
  </w:num>
  <w:num w:numId="4" w16cid:durableId="2067533136">
    <w:abstractNumId w:val="26"/>
  </w:num>
  <w:num w:numId="5" w16cid:durableId="1360623304">
    <w:abstractNumId w:val="14"/>
  </w:num>
  <w:num w:numId="6" w16cid:durableId="358749331">
    <w:abstractNumId w:val="8"/>
  </w:num>
  <w:num w:numId="7" w16cid:durableId="2125226221">
    <w:abstractNumId w:val="5"/>
  </w:num>
  <w:num w:numId="8" w16cid:durableId="363361254">
    <w:abstractNumId w:val="30"/>
  </w:num>
  <w:num w:numId="9" w16cid:durableId="808589744">
    <w:abstractNumId w:val="18"/>
  </w:num>
  <w:num w:numId="10" w16cid:durableId="1973945089">
    <w:abstractNumId w:val="25"/>
  </w:num>
  <w:num w:numId="11" w16cid:durableId="972562566">
    <w:abstractNumId w:val="28"/>
  </w:num>
  <w:num w:numId="12" w16cid:durableId="1589923794">
    <w:abstractNumId w:val="24"/>
  </w:num>
  <w:num w:numId="13" w16cid:durableId="1842311240">
    <w:abstractNumId w:val="21"/>
  </w:num>
  <w:num w:numId="14" w16cid:durableId="2001615767">
    <w:abstractNumId w:val="23"/>
  </w:num>
  <w:num w:numId="15" w16cid:durableId="1926183621">
    <w:abstractNumId w:val="0"/>
  </w:num>
  <w:num w:numId="16" w16cid:durableId="1109205641">
    <w:abstractNumId w:val="13"/>
  </w:num>
  <w:num w:numId="17" w16cid:durableId="1077509426">
    <w:abstractNumId w:val="20"/>
  </w:num>
  <w:num w:numId="18" w16cid:durableId="1666588479">
    <w:abstractNumId w:val="19"/>
  </w:num>
  <w:num w:numId="19" w16cid:durableId="1211259169">
    <w:abstractNumId w:val="7"/>
  </w:num>
  <w:num w:numId="20" w16cid:durableId="1125854026">
    <w:abstractNumId w:val="29"/>
  </w:num>
  <w:num w:numId="21" w16cid:durableId="1331328672">
    <w:abstractNumId w:val="6"/>
  </w:num>
  <w:num w:numId="22" w16cid:durableId="384597718">
    <w:abstractNumId w:val="9"/>
  </w:num>
  <w:num w:numId="23" w16cid:durableId="523977620">
    <w:abstractNumId w:val="15"/>
  </w:num>
  <w:num w:numId="24" w16cid:durableId="1562056163">
    <w:abstractNumId w:val="12"/>
  </w:num>
  <w:num w:numId="25" w16cid:durableId="636104871">
    <w:abstractNumId w:val="17"/>
  </w:num>
  <w:num w:numId="26" w16cid:durableId="1245728989">
    <w:abstractNumId w:val="27"/>
  </w:num>
  <w:num w:numId="27" w16cid:durableId="396588642">
    <w:abstractNumId w:val="22"/>
  </w:num>
  <w:num w:numId="28" w16cid:durableId="834301572">
    <w:abstractNumId w:val="1"/>
  </w:num>
  <w:num w:numId="29" w16cid:durableId="2090810776">
    <w:abstractNumId w:val="10"/>
  </w:num>
  <w:num w:numId="30" w16cid:durableId="283660873">
    <w:abstractNumId w:val="2"/>
  </w:num>
  <w:num w:numId="31" w16cid:durableId="1432311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yNjcxMzcwNzZV0lEKTi0uzszPAykwqwUAZBDU4SwAAAA="/>
  </w:docVars>
  <w:rsids>
    <w:rsidRoot w:val="005D737F"/>
    <w:rsid w:val="00007495"/>
    <w:rsid w:val="00014249"/>
    <w:rsid w:val="00022409"/>
    <w:rsid w:val="00027878"/>
    <w:rsid w:val="000B08EF"/>
    <w:rsid w:val="000B3685"/>
    <w:rsid w:val="000B7FA5"/>
    <w:rsid w:val="000C2A32"/>
    <w:rsid w:val="000C32AE"/>
    <w:rsid w:val="000C5186"/>
    <w:rsid w:val="000E0FCB"/>
    <w:rsid w:val="000F2360"/>
    <w:rsid w:val="000F2C04"/>
    <w:rsid w:val="000F7958"/>
    <w:rsid w:val="001066D1"/>
    <w:rsid w:val="00112E1B"/>
    <w:rsid w:val="00124996"/>
    <w:rsid w:val="00164621"/>
    <w:rsid w:val="0016722A"/>
    <w:rsid w:val="00173445"/>
    <w:rsid w:val="001768A3"/>
    <w:rsid w:val="00176CD8"/>
    <w:rsid w:val="001A6293"/>
    <w:rsid w:val="001B06FF"/>
    <w:rsid w:val="001B0A10"/>
    <w:rsid w:val="001D2073"/>
    <w:rsid w:val="001E50FA"/>
    <w:rsid w:val="001F6010"/>
    <w:rsid w:val="00202390"/>
    <w:rsid w:val="002066E0"/>
    <w:rsid w:val="00216839"/>
    <w:rsid w:val="002215F0"/>
    <w:rsid w:val="00237037"/>
    <w:rsid w:val="00252633"/>
    <w:rsid w:val="002535D4"/>
    <w:rsid w:val="002623D5"/>
    <w:rsid w:val="002636EF"/>
    <w:rsid w:val="002763C1"/>
    <w:rsid w:val="00284F54"/>
    <w:rsid w:val="00286D4B"/>
    <w:rsid w:val="00292828"/>
    <w:rsid w:val="00294C82"/>
    <w:rsid w:val="00294CFE"/>
    <w:rsid w:val="0029672B"/>
    <w:rsid w:val="002A008D"/>
    <w:rsid w:val="002C7E64"/>
    <w:rsid w:val="002D75AE"/>
    <w:rsid w:val="002E0E14"/>
    <w:rsid w:val="002E7A21"/>
    <w:rsid w:val="002F793C"/>
    <w:rsid w:val="00305030"/>
    <w:rsid w:val="00307CD8"/>
    <w:rsid w:val="00307ED6"/>
    <w:rsid w:val="00334A85"/>
    <w:rsid w:val="00341B4D"/>
    <w:rsid w:val="0035468C"/>
    <w:rsid w:val="00354E59"/>
    <w:rsid w:val="00356035"/>
    <w:rsid w:val="00362BF5"/>
    <w:rsid w:val="00392D08"/>
    <w:rsid w:val="00392FC9"/>
    <w:rsid w:val="003A1EF2"/>
    <w:rsid w:val="003C0BA4"/>
    <w:rsid w:val="003C3C6B"/>
    <w:rsid w:val="003C6639"/>
    <w:rsid w:val="003D3C9F"/>
    <w:rsid w:val="003E4962"/>
    <w:rsid w:val="003F1DCF"/>
    <w:rsid w:val="003F3D80"/>
    <w:rsid w:val="003F44AA"/>
    <w:rsid w:val="00403810"/>
    <w:rsid w:val="00414D6A"/>
    <w:rsid w:val="00416EE2"/>
    <w:rsid w:val="00422064"/>
    <w:rsid w:val="00430EF7"/>
    <w:rsid w:val="004349DF"/>
    <w:rsid w:val="00453881"/>
    <w:rsid w:val="0046273D"/>
    <w:rsid w:val="004715AC"/>
    <w:rsid w:val="004729FA"/>
    <w:rsid w:val="004B1417"/>
    <w:rsid w:val="004B4799"/>
    <w:rsid w:val="004C6524"/>
    <w:rsid w:val="004D5565"/>
    <w:rsid w:val="004F29B3"/>
    <w:rsid w:val="004F4EF6"/>
    <w:rsid w:val="00531CBE"/>
    <w:rsid w:val="005356A9"/>
    <w:rsid w:val="00546C3E"/>
    <w:rsid w:val="00566F04"/>
    <w:rsid w:val="00577636"/>
    <w:rsid w:val="00582C84"/>
    <w:rsid w:val="00596FC5"/>
    <w:rsid w:val="005970C8"/>
    <w:rsid w:val="005A5226"/>
    <w:rsid w:val="005A55C2"/>
    <w:rsid w:val="005A68F9"/>
    <w:rsid w:val="005B3B7A"/>
    <w:rsid w:val="005B5382"/>
    <w:rsid w:val="005D737F"/>
    <w:rsid w:val="005E435E"/>
    <w:rsid w:val="00620FB4"/>
    <w:rsid w:val="00621A9C"/>
    <w:rsid w:val="0066196F"/>
    <w:rsid w:val="0066595B"/>
    <w:rsid w:val="00674FB2"/>
    <w:rsid w:val="0068375E"/>
    <w:rsid w:val="006913F4"/>
    <w:rsid w:val="006917D3"/>
    <w:rsid w:val="006920B6"/>
    <w:rsid w:val="00697523"/>
    <w:rsid w:val="006B74DB"/>
    <w:rsid w:val="006D2A2D"/>
    <w:rsid w:val="006E3EE5"/>
    <w:rsid w:val="006F74B8"/>
    <w:rsid w:val="0070246B"/>
    <w:rsid w:val="007364B1"/>
    <w:rsid w:val="007531C6"/>
    <w:rsid w:val="00754B12"/>
    <w:rsid w:val="00754FC0"/>
    <w:rsid w:val="00762887"/>
    <w:rsid w:val="00770B6E"/>
    <w:rsid w:val="00787A63"/>
    <w:rsid w:val="00790AAA"/>
    <w:rsid w:val="007B39E2"/>
    <w:rsid w:val="007C2030"/>
    <w:rsid w:val="007D16A4"/>
    <w:rsid w:val="007D3911"/>
    <w:rsid w:val="007E4F7B"/>
    <w:rsid w:val="007F253C"/>
    <w:rsid w:val="007F793F"/>
    <w:rsid w:val="0086731B"/>
    <w:rsid w:val="00882BCB"/>
    <w:rsid w:val="00884AF9"/>
    <w:rsid w:val="0089783A"/>
    <w:rsid w:val="00897A40"/>
    <w:rsid w:val="008A65BD"/>
    <w:rsid w:val="008C4130"/>
    <w:rsid w:val="008D0F72"/>
    <w:rsid w:val="008D52E8"/>
    <w:rsid w:val="008F641A"/>
    <w:rsid w:val="00904427"/>
    <w:rsid w:val="0091549A"/>
    <w:rsid w:val="009176CD"/>
    <w:rsid w:val="00917979"/>
    <w:rsid w:val="0092755E"/>
    <w:rsid w:val="00935F52"/>
    <w:rsid w:val="009512B8"/>
    <w:rsid w:val="0096324C"/>
    <w:rsid w:val="0096795D"/>
    <w:rsid w:val="00972C0A"/>
    <w:rsid w:val="00983CE7"/>
    <w:rsid w:val="009A08FB"/>
    <w:rsid w:val="009A2548"/>
    <w:rsid w:val="009A45F2"/>
    <w:rsid w:val="009D1F70"/>
    <w:rsid w:val="009F306A"/>
    <w:rsid w:val="009F4456"/>
    <w:rsid w:val="00A0357A"/>
    <w:rsid w:val="00A121AD"/>
    <w:rsid w:val="00A12E97"/>
    <w:rsid w:val="00A17BCF"/>
    <w:rsid w:val="00A2046F"/>
    <w:rsid w:val="00A20DC0"/>
    <w:rsid w:val="00A340FB"/>
    <w:rsid w:val="00A53C79"/>
    <w:rsid w:val="00A65B2C"/>
    <w:rsid w:val="00A7256B"/>
    <w:rsid w:val="00A72716"/>
    <w:rsid w:val="00A95174"/>
    <w:rsid w:val="00AD4EF5"/>
    <w:rsid w:val="00B21E38"/>
    <w:rsid w:val="00B4008D"/>
    <w:rsid w:val="00B63901"/>
    <w:rsid w:val="00B8622E"/>
    <w:rsid w:val="00B94C75"/>
    <w:rsid w:val="00BA2995"/>
    <w:rsid w:val="00BA50C2"/>
    <w:rsid w:val="00BD3E78"/>
    <w:rsid w:val="00BE607D"/>
    <w:rsid w:val="00BF45B2"/>
    <w:rsid w:val="00BF5375"/>
    <w:rsid w:val="00C27E3D"/>
    <w:rsid w:val="00C35719"/>
    <w:rsid w:val="00C46E6C"/>
    <w:rsid w:val="00C61AB2"/>
    <w:rsid w:val="00C61FDA"/>
    <w:rsid w:val="00C62F5F"/>
    <w:rsid w:val="00C95597"/>
    <w:rsid w:val="00CB2E2B"/>
    <w:rsid w:val="00CB52E7"/>
    <w:rsid w:val="00CE02CF"/>
    <w:rsid w:val="00CF7AB2"/>
    <w:rsid w:val="00D11991"/>
    <w:rsid w:val="00D36FE8"/>
    <w:rsid w:val="00D5449C"/>
    <w:rsid w:val="00D75F21"/>
    <w:rsid w:val="00D767F7"/>
    <w:rsid w:val="00D81FBC"/>
    <w:rsid w:val="00D866E5"/>
    <w:rsid w:val="00DB719F"/>
    <w:rsid w:val="00DB737B"/>
    <w:rsid w:val="00DC238A"/>
    <w:rsid w:val="00DC35AC"/>
    <w:rsid w:val="00DE3090"/>
    <w:rsid w:val="00DE3C46"/>
    <w:rsid w:val="00E1041D"/>
    <w:rsid w:val="00E1644A"/>
    <w:rsid w:val="00E25C6E"/>
    <w:rsid w:val="00E334B2"/>
    <w:rsid w:val="00E3495C"/>
    <w:rsid w:val="00E429F1"/>
    <w:rsid w:val="00E446A8"/>
    <w:rsid w:val="00E6752E"/>
    <w:rsid w:val="00E679D6"/>
    <w:rsid w:val="00E74D5F"/>
    <w:rsid w:val="00E77532"/>
    <w:rsid w:val="00EA5CF1"/>
    <w:rsid w:val="00EA7775"/>
    <w:rsid w:val="00EA7AEE"/>
    <w:rsid w:val="00EC3714"/>
    <w:rsid w:val="00EC5075"/>
    <w:rsid w:val="00ED1716"/>
    <w:rsid w:val="00ED50BA"/>
    <w:rsid w:val="00EE7DDE"/>
    <w:rsid w:val="00EF1D36"/>
    <w:rsid w:val="00EF2792"/>
    <w:rsid w:val="00F06A34"/>
    <w:rsid w:val="00F1442D"/>
    <w:rsid w:val="00F2266D"/>
    <w:rsid w:val="00F2764C"/>
    <w:rsid w:val="00F421C8"/>
    <w:rsid w:val="00F47697"/>
    <w:rsid w:val="00F519D9"/>
    <w:rsid w:val="00F537A5"/>
    <w:rsid w:val="00F54F9A"/>
    <w:rsid w:val="00F65ABC"/>
    <w:rsid w:val="00F804EC"/>
    <w:rsid w:val="00FA2FAD"/>
    <w:rsid w:val="00FA56EA"/>
    <w:rsid w:val="00FB0944"/>
    <w:rsid w:val="00FB7FDC"/>
    <w:rsid w:val="00FC0A13"/>
    <w:rsid w:val="00FC54AB"/>
    <w:rsid w:val="00FD183A"/>
    <w:rsid w:val="00F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8DE8"/>
  <w15:docId w15:val="{A138BDDB-F8F8-914E-9035-28EB3042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9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sc-gzmcbi">
    <w:name w:val="sc-gzmcbi"/>
    <w:basedOn w:val="DefaultParagraphFont"/>
    <w:rsid w:val="00173445"/>
  </w:style>
  <w:style w:type="paragraph" w:styleId="NormalWeb">
    <w:name w:val="Normal (Web)"/>
    <w:basedOn w:val="Normal"/>
    <w:uiPriority w:val="99"/>
    <w:semiHidden/>
    <w:unhideWhenUsed/>
    <w:rsid w:val="001734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1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2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3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2A2D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284F5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46273D"/>
    <w:pPr>
      <w:pBdr>
        <w:bottom w:val="single" w:sz="4" w:space="1" w:color="4F81BD" w:themeColor="accent1"/>
      </w:pBdr>
      <w:tabs>
        <w:tab w:val="center" w:pos="4513"/>
        <w:tab w:val="right" w:pos="9026"/>
      </w:tabs>
      <w:spacing w:before="120" w:after="120"/>
    </w:pPr>
    <w:rPr>
      <w:rFonts w:ascii="Arial" w:eastAsia="Arial MT" w:hAnsi="Arial" w:cs="Arial MT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6273D"/>
    <w:rPr>
      <w:rFonts w:ascii="Arial" w:eastAsia="Arial MT" w:hAnsi="Arial" w:cs="Arial MT"/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A121AD"/>
    <w:pPr>
      <w:tabs>
        <w:tab w:val="center" w:pos="4513"/>
        <w:tab w:val="right" w:pos="9026"/>
      </w:tabs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A121AD"/>
    <w:rPr>
      <w:rFonts w:ascii="Arial MT" w:eastAsia="Arial MT" w:hAnsi="Arial MT" w:cs="Arial MT"/>
    </w:rPr>
  </w:style>
  <w:style w:type="paragraph" w:customStyle="1" w:styleId="p1">
    <w:name w:val="p1"/>
    <w:basedOn w:val="Normal"/>
    <w:rsid w:val="00D81F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3090"/>
    <w:rPr>
      <w:rFonts w:ascii="Arial MT" w:eastAsia="Arial MT" w:hAnsi="Arial MT" w:cs="Arial MT"/>
      <w:sz w:val="19"/>
      <w:szCs w:val="19"/>
    </w:rPr>
  </w:style>
  <w:style w:type="character" w:customStyle="1" w:styleId="apple-converted-space">
    <w:name w:val="apple-converted-space"/>
    <w:basedOn w:val="DefaultParagraphFont"/>
    <w:rsid w:val="00A7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99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0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104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7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87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939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5" w:color="9F9F9F"/>
            <w:right w:val="none" w:sz="0" w:space="0" w:color="auto"/>
          </w:divBdr>
        </w:div>
      </w:divsChild>
    </w:div>
    <w:div w:id="386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50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76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13522816395/" TargetMode="External"/><Relationship Id="rId13" Type="http://schemas.openxmlformats.org/officeDocument/2006/relationships/hyperlink" Target="https://coursera.org/share/3fa48b000428f9451602ddd59511e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dcef9ea68fc78fa38b17935a63fedfa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b898baedfa5a751f3ddda4c26a4e36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91585" TargetMode="External"/><Relationship Id="rId10" Type="http://schemas.openxmlformats.org/officeDocument/2006/relationships/hyperlink" Target="https://coursera.org/share/657acfaded757b915550df7338bec48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hanuprakashreddygundam@gmail.com" TargetMode="External"/><Relationship Id="rId14" Type="http://schemas.openxmlformats.org/officeDocument/2006/relationships/hyperlink" Target="https://coursera.org/verify/EHAF6EM7HZA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hanuprakashreddygundam/Library/Group%20Containers/UBF8T346G9.Office/User%20Content.localized/Templates.localized/Bhanu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D802-6204-49AC-BE0F-500F92D9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Bhanu_Resume.dotx</Template>
  <TotalTime>264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prakash Reddy Gundam</dc:creator>
  <cp:lastModifiedBy>Gundam, Bhanu Prakash Reddy</cp:lastModifiedBy>
  <cp:revision>34</cp:revision>
  <cp:lastPrinted>2023-04-11T18:40:00Z</cp:lastPrinted>
  <dcterms:created xsi:type="dcterms:W3CDTF">2025-11-05T22:28:00Z</dcterms:created>
  <dcterms:modified xsi:type="dcterms:W3CDTF">2025-11-30T08:44:00Z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2023-02-24T00:00:00Z</vt:filetime>
  </property>
</Properties>
</file>